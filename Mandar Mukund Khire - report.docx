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33C29" w14:textId="70209E13" w:rsidR="00F251B2" w:rsidRDefault="00E764E5">
      <w:pPr>
        <w:pStyle w:val="Subtitle"/>
      </w:pPr>
      <w:r w:rsidRPr="00E764E5">
        <w:t>SIT718 Real world Analytics</w:t>
      </w:r>
      <w:r w:rsidR="00E92EEF">
        <w:t xml:space="preserve"> </w:t>
      </w:r>
    </w:p>
    <w:p w14:paraId="6767A079" w14:textId="5C88E443" w:rsidR="00F251B2" w:rsidRDefault="00E764E5">
      <w:pPr>
        <w:pStyle w:val="Title"/>
      </w:pPr>
      <w:r>
        <w:t>End Term Assessment Report</w:t>
      </w:r>
    </w:p>
    <w:p w14:paraId="0D8428E9" w14:textId="7A90CAAA" w:rsidR="00F251B2" w:rsidRDefault="002A744D">
      <w:pPr>
        <w:pStyle w:val="Author"/>
      </w:pPr>
      <w:r>
        <w:t xml:space="preserve">Name: </w:t>
      </w:r>
      <w:r w:rsidR="00E764E5">
        <w:t>Mandar Mukund Khire</w:t>
      </w:r>
    </w:p>
    <w:p w14:paraId="0471D9D6" w14:textId="76D0E191" w:rsidR="00E764E5" w:rsidRDefault="00E764E5">
      <w:pPr>
        <w:pStyle w:val="Author"/>
      </w:pPr>
      <w:r>
        <w:t>Student ID:</w:t>
      </w:r>
    </w:p>
    <w:p w14:paraId="22223C27" w14:textId="6FC62968" w:rsidR="00F251B2" w:rsidRDefault="001D1FD5">
      <w:r>
        <w:rPr>
          <w:noProof/>
          <w:lang w:eastAsia="zh-CN" w:bidi="he-IL"/>
        </w:rPr>
        <w:drawing>
          <wp:inline distT="0" distB="0" distL="0" distR="0" wp14:anchorId="76B6DBB9" wp14:editId="55DC0655">
            <wp:extent cx="5486400" cy="3657600"/>
            <wp:effectExtent l="0" t="0" r="0" b="0"/>
            <wp:docPr id="2" name="Picture 2" title="Photo of an otter floating on its 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40_9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EEA" w14:textId="64980401" w:rsidR="00F251B2" w:rsidRDefault="00F251B2">
      <w:pPr>
        <w:pStyle w:val="Heading1"/>
      </w:pPr>
    </w:p>
    <w:p w14:paraId="13A33D7F" w14:textId="32A0928E" w:rsidR="006758C6" w:rsidRDefault="00E764E5" w:rsidP="006758C6">
      <w:pPr>
        <w:ind w:left="-851"/>
      </w:pPr>
      <w:r>
        <w:br w:type="page"/>
      </w:r>
      <w:r w:rsidR="006935C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925F55" wp14:editId="22DB98C7">
                <wp:simplePos x="0" y="0"/>
                <wp:positionH relativeFrom="column">
                  <wp:posOffset>-329254</wp:posOffset>
                </wp:positionH>
                <wp:positionV relativeFrom="paragraph">
                  <wp:posOffset>-220980</wp:posOffset>
                </wp:positionV>
                <wp:extent cx="6373495" cy="398145"/>
                <wp:effectExtent l="0" t="0" r="14605" b="825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3981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896D2" w14:textId="57AFA74B" w:rsidR="002C59EC" w:rsidRPr="00E764E5" w:rsidRDefault="002C59EC" w:rsidP="002C59E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E764E5">
                              <w:rPr>
                                <w:sz w:val="36"/>
                                <w:szCs w:val="36"/>
                              </w:rPr>
                              <w:t xml:space="preserve">Question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 w:rsidRPr="00E764E5">
                              <w:rPr>
                                <w:sz w:val="36"/>
                                <w:szCs w:val="36"/>
                              </w:rPr>
                              <w:t xml:space="preserve">: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Cheese Factory – LP Graphical Resolution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925F55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-25.95pt;margin-top:-17.4pt;width:501.85pt;height:31.3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" fillcolor="white [3201]" strokecolor="black [3200]" strokeweight="1pt">
                <v:textbox>
                  <w:txbxContent>
                    <w:p w14:paraId="6A5896D2" w14:textId="57AFA74B" w:rsidR="002C59EC" w:rsidRPr="00E764E5" w:rsidRDefault="002C59EC" w:rsidP="002C59E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E764E5">
                        <w:rPr>
                          <w:sz w:val="36"/>
                          <w:szCs w:val="36"/>
                        </w:rPr>
                        <w:t xml:space="preserve">Question </w:t>
                      </w:r>
                      <w:r>
                        <w:rPr>
                          <w:sz w:val="36"/>
                          <w:szCs w:val="36"/>
                        </w:rPr>
                        <w:t>1</w:t>
                      </w:r>
                      <w:r w:rsidRPr="00E764E5">
                        <w:rPr>
                          <w:sz w:val="36"/>
                          <w:szCs w:val="36"/>
                        </w:rPr>
                        <w:t xml:space="preserve">: </w:t>
                      </w:r>
                      <w:r>
                        <w:rPr>
                          <w:sz w:val="36"/>
                          <w:szCs w:val="36"/>
                        </w:rPr>
                        <w:t>Cheese Factory – LP Graphical Resolution</w:t>
                      </w: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3931B9" wp14:editId="22A6D523">
                <wp:simplePos x="0" y="0"/>
                <wp:positionH relativeFrom="column">
                  <wp:posOffset>-309245</wp:posOffset>
                </wp:positionH>
                <wp:positionV relativeFrom="paragraph">
                  <wp:posOffset>331159</wp:posOffset>
                </wp:positionV>
                <wp:extent cx="6373495" cy="343535"/>
                <wp:effectExtent l="0" t="0" r="14605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3435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3C6C4" w14:textId="4AC10705" w:rsidR="002C59EC" w:rsidRPr="002C59EC" w:rsidRDefault="009320CC" w:rsidP="002C59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Solution</w:t>
                            </w:r>
                            <w:r w:rsidR="002C59EC" w:rsidRPr="002C59EC">
                              <w:rPr>
                                <w:sz w:val="28"/>
                                <w:szCs w:val="28"/>
                              </w:rPr>
                              <w:t xml:space="preserve"> 1</w:t>
                            </w:r>
                            <w:r w:rsidR="002C59EC" w:rsidRPr="002C59EC">
                              <w:rPr>
                                <w:sz w:val="28"/>
                                <w:szCs w:val="28"/>
                              </w:rPr>
                              <w:t>(a) – Why Linear Programming Model?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931B9" id="Text Box 24" o:spid="_x0000_s1027" type="#_x0000_t202" style="position:absolute;left:0;text-align:left;margin-left:-24.35pt;margin-top:26.1pt;width:501.85pt;height:27.0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" fillcolor="white [3201]" strokecolor="black [3200]" strokeweight="1pt">
                <v:textbox>
                  <w:txbxContent>
                    <w:p w14:paraId="60E3C6C4" w14:textId="4AC10705" w:rsidR="002C59EC" w:rsidRPr="002C59EC" w:rsidRDefault="009320CC" w:rsidP="002C59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Solution</w:t>
                      </w:r>
                      <w:r w:rsidR="002C59EC" w:rsidRPr="002C59EC">
                        <w:rPr>
                          <w:sz w:val="28"/>
                          <w:szCs w:val="28"/>
                        </w:rPr>
                        <w:t xml:space="preserve"> 1</w:t>
                      </w:r>
                      <w:r w:rsidR="002C59EC" w:rsidRPr="002C59EC">
                        <w:rPr>
                          <w:sz w:val="28"/>
                          <w:szCs w:val="28"/>
                        </w:rPr>
                        <w:t>(a) – Why Linear Programming Model?</w:t>
                      </w: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B20F0F" wp14:editId="1D280A90">
                <wp:simplePos x="0" y="0"/>
                <wp:positionH relativeFrom="column">
                  <wp:posOffset>-309245</wp:posOffset>
                </wp:positionH>
                <wp:positionV relativeFrom="paragraph">
                  <wp:posOffset>789629</wp:posOffset>
                </wp:positionV>
                <wp:extent cx="6373495" cy="1783080"/>
                <wp:effectExtent l="0" t="0" r="14605" b="762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178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0731E" w14:textId="41D38647" w:rsidR="002C59EC" w:rsidRPr="009320CC" w:rsidRDefault="002C59EC" w:rsidP="00523972">
                            <w:pPr>
                              <w:pStyle w:val="ListParagraph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9320CC">
                              <w:rPr>
                                <w:sz w:val="20"/>
                                <w:szCs w:val="20"/>
                              </w:rPr>
                              <w:t>Few Observations regarding the data provided:</w:t>
                            </w:r>
                          </w:p>
                          <w:p w14:paraId="74439C52" w14:textId="6AB8F4E5" w:rsidR="00523972" w:rsidRPr="009320CC" w:rsidRDefault="00523972" w:rsidP="0052397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9320CC">
                              <w:rPr>
                                <w:sz w:val="20"/>
                                <w:szCs w:val="20"/>
                              </w:rPr>
                              <w:t xml:space="preserve">The cost function provided is linear in nature. For example, cost for 1kg of cheese preparation for </w:t>
                            </w:r>
                            <w:r w:rsidR="009320CC" w:rsidRPr="009320CC">
                              <w:rPr>
                                <w:sz w:val="20"/>
                                <w:szCs w:val="20"/>
                              </w:rPr>
                              <w:t>product A and B is $5 and $8 respectively. This can be represented easily via a linear equation.</w:t>
                            </w:r>
                          </w:p>
                          <w:p w14:paraId="6AD31C45" w14:textId="7822603B" w:rsidR="00523972" w:rsidRPr="009320CC" w:rsidRDefault="00523972" w:rsidP="0052397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9320CC">
                              <w:rPr>
                                <w:sz w:val="20"/>
                                <w:szCs w:val="20"/>
                              </w:rPr>
                              <w:t xml:space="preserve">The variable for quantification for milk and the product cheese do have a linear relationship. For example, for product A, to prepare 1000 kg of milk 30 </w:t>
                            </w:r>
                            <w:proofErr w:type="spellStart"/>
                            <w:r w:rsidRPr="009320CC">
                              <w:rPr>
                                <w:sz w:val="20"/>
                                <w:szCs w:val="20"/>
                              </w:rPr>
                              <w:t>litre</w:t>
                            </w:r>
                            <w:proofErr w:type="spellEnd"/>
                            <w:r w:rsidRPr="009320CC">
                              <w:rPr>
                                <w:sz w:val="20"/>
                                <w:szCs w:val="20"/>
                              </w:rPr>
                              <w:t xml:space="preserve"> of sheep milk is required. This can be represented in the linear equation.</w:t>
                            </w:r>
                            <w:r w:rsidR="009320CC" w:rsidRPr="009320CC">
                              <w:rPr>
                                <w:sz w:val="20"/>
                                <w:szCs w:val="20"/>
                              </w:rPr>
                              <w:t xml:space="preserve"> This helps us express the constraints in the form of linear equation.</w:t>
                            </w:r>
                          </w:p>
                          <w:p w14:paraId="59D2A19B" w14:textId="49C8DA5F" w:rsidR="009320CC" w:rsidRPr="009320CC" w:rsidRDefault="009320CC" w:rsidP="009320CC">
                            <w:pPr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</w:pPr>
                            <w:r w:rsidRPr="009320CC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Since the different variables and the constraints and objective all follow linear relationship, Linear Programming model is suitable for this problem.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20F0F" id="Text Box 26" o:spid="_x0000_s1028" type="#_x0000_t202" style="position:absolute;left:0;text-align:left;margin-left:-24.35pt;margin-top:62.2pt;width:501.85pt;height:140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" fillcolor="white [3201]" strokeweight=".5pt">
                <v:textbox>
                  <w:txbxContent>
                    <w:p w14:paraId="1430731E" w14:textId="41D38647" w:rsidR="002C59EC" w:rsidRPr="009320CC" w:rsidRDefault="002C59EC" w:rsidP="00523972">
                      <w:pPr>
                        <w:pStyle w:val="ListParagraph"/>
                        <w:ind w:left="0"/>
                        <w:rPr>
                          <w:sz w:val="20"/>
                          <w:szCs w:val="20"/>
                        </w:rPr>
                      </w:pPr>
                      <w:r w:rsidRPr="009320CC">
                        <w:rPr>
                          <w:sz w:val="20"/>
                          <w:szCs w:val="20"/>
                        </w:rPr>
                        <w:t>Few Observations regarding the data provided:</w:t>
                      </w:r>
                    </w:p>
                    <w:p w14:paraId="74439C52" w14:textId="6AB8F4E5" w:rsidR="00523972" w:rsidRPr="009320CC" w:rsidRDefault="00523972" w:rsidP="0052397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 w:rsidRPr="009320CC">
                        <w:rPr>
                          <w:sz w:val="20"/>
                          <w:szCs w:val="20"/>
                        </w:rPr>
                        <w:t xml:space="preserve">The cost function provided is linear in nature. For example, cost for 1kg of cheese preparation for </w:t>
                      </w:r>
                      <w:r w:rsidR="009320CC" w:rsidRPr="009320CC">
                        <w:rPr>
                          <w:sz w:val="20"/>
                          <w:szCs w:val="20"/>
                        </w:rPr>
                        <w:t>product A and B is $5 and $8 respectively. This can be represented easily via a linear equation.</w:t>
                      </w:r>
                    </w:p>
                    <w:p w14:paraId="6AD31C45" w14:textId="7822603B" w:rsidR="00523972" w:rsidRPr="009320CC" w:rsidRDefault="00523972" w:rsidP="0052397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 w:rsidRPr="009320CC">
                        <w:rPr>
                          <w:sz w:val="20"/>
                          <w:szCs w:val="20"/>
                        </w:rPr>
                        <w:t xml:space="preserve">The variable for quantification for milk and the product cheese do have a linear relationship. For example, for product A, to prepare 1000 kg of milk 30 </w:t>
                      </w:r>
                      <w:proofErr w:type="spellStart"/>
                      <w:r w:rsidRPr="009320CC">
                        <w:rPr>
                          <w:sz w:val="20"/>
                          <w:szCs w:val="20"/>
                        </w:rPr>
                        <w:t>litre</w:t>
                      </w:r>
                      <w:proofErr w:type="spellEnd"/>
                      <w:r w:rsidRPr="009320CC">
                        <w:rPr>
                          <w:sz w:val="20"/>
                          <w:szCs w:val="20"/>
                        </w:rPr>
                        <w:t xml:space="preserve"> of sheep milk is required. This can be represented in the linear equation.</w:t>
                      </w:r>
                      <w:r w:rsidR="009320CC" w:rsidRPr="009320CC">
                        <w:rPr>
                          <w:sz w:val="20"/>
                          <w:szCs w:val="20"/>
                        </w:rPr>
                        <w:t xml:space="preserve"> This helps us express the constraints in the form of linear equation.</w:t>
                      </w:r>
                    </w:p>
                    <w:p w14:paraId="59D2A19B" w14:textId="49C8DA5F" w:rsidR="009320CC" w:rsidRPr="009320CC" w:rsidRDefault="009320CC" w:rsidP="009320CC">
                      <w:pPr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</w:pPr>
                      <w:r w:rsidRPr="009320CC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Since the different variables and the constraints and objective all follow linear relationship, Linear Programming model is suitable for this problem.</w:t>
                      </w: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E6CCDF" wp14:editId="5745FD7C">
                <wp:simplePos x="0" y="0"/>
                <wp:positionH relativeFrom="column">
                  <wp:posOffset>-306070</wp:posOffset>
                </wp:positionH>
                <wp:positionV relativeFrom="paragraph">
                  <wp:posOffset>2646369</wp:posOffset>
                </wp:positionV>
                <wp:extent cx="6373495" cy="343535"/>
                <wp:effectExtent l="0" t="0" r="14605" b="1206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3435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758E1" w14:textId="03C275AE" w:rsidR="009320CC" w:rsidRPr="002C59EC" w:rsidRDefault="009320CC" w:rsidP="009320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Solution</w:t>
                            </w:r>
                            <w:r w:rsidRPr="002C59EC">
                              <w:rPr>
                                <w:sz w:val="28"/>
                                <w:szCs w:val="28"/>
                              </w:rPr>
                              <w:t xml:space="preserve"> 1(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b</w:t>
                            </w:r>
                            <w:r w:rsidRPr="002C59EC">
                              <w:rPr>
                                <w:sz w:val="28"/>
                                <w:szCs w:val="28"/>
                              </w:rPr>
                              <w:t xml:space="preserve">) – </w:t>
                            </w:r>
                            <w:r w:rsidR="003D73D0">
                              <w:rPr>
                                <w:sz w:val="28"/>
                                <w:szCs w:val="28"/>
                              </w:rPr>
                              <w:t>Linear Programming Model Formulation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6CCDF" id="Text Box 27" o:spid="_x0000_s1029" type="#_x0000_t202" style="position:absolute;left:0;text-align:left;margin-left:-24.1pt;margin-top:208.4pt;width:501.85pt;height:27.0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" fillcolor="white [3201]" strokecolor="black [3200]" strokeweight="1pt">
                <v:textbox>
                  <w:txbxContent>
                    <w:p w14:paraId="2AB758E1" w14:textId="03C275AE" w:rsidR="009320CC" w:rsidRPr="002C59EC" w:rsidRDefault="009320CC" w:rsidP="009320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Solution</w:t>
                      </w:r>
                      <w:r w:rsidRPr="002C59EC">
                        <w:rPr>
                          <w:sz w:val="28"/>
                          <w:szCs w:val="28"/>
                        </w:rPr>
                        <w:t xml:space="preserve"> 1(</w:t>
                      </w:r>
                      <w:r>
                        <w:rPr>
                          <w:sz w:val="28"/>
                          <w:szCs w:val="28"/>
                        </w:rPr>
                        <w:t>b</w:t>
                      </w:r>
                      <w:r w:rsidRPr="002C59EC">
                        <w:rPr>
                          <w:sz w:val="28"/>
                          <w:szCs w:val="28"/>
                        </w:rPr>
                        <w:t xml:space="preserve">) – </w:t>
                      </w:r>
                      <w:r w:rsidR="003D73D0">
                        <w:rPr>
                          <w:sz w:val="28"/>
                          <w:szCs w:val="28"/>
                        </w:rPr>
                        <w:t>Linear Programming Model Formulation</w:t>
                      </w: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B1A3B50" wp14:editId="3E6663DE">
                <wp:simplePos x="0" y="0"/>
                <wp:positionH relativeFrom="column">
                  <wp:posOffset>4843145</wp:posOffset>
                </wp:positionH>
                <wp:positionV relativeFrom="paragraph">
                  <wp:posOffset>4281805</wp:posOffset>
                </wp:positionV>
                <wp:extent cx="1022985" cy="243840"/>
                <wp:effectExtent l="0" t="0" r="18415" b="1016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985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79CD045D" w14:textId="043C3DDF" w:rsidR="006758C6" w:rsidRPr="001176B8" w:rsidRDefault="006758C6" w:rsidP="006758C6">
                            <w:pPr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  <w:t>Objective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A3B50" id="Text Box 39" o:spid="_x0000_s1030" type="#_x0000_t202" style="position:absolute;left:0;text-align:left;margin-left:381.35pt;margin-top:337.15pt;width:80.55pt;height:19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" fillcolor="white [3201]" strokecolor="#c00000" strokeweight=".5pt">
                <v:textbox>
                  <w:txbxContent>
                    <w:p w14:paraId="79CD045D" w14:textId="043C3DDF" w:rsidR="006758C6" w:rsidRPr="001176B8" w:rsidRDefault="006758C6" w:rsidP="006758C6">
                      <w:pPr>
                        <w:rPr>
                          <w:color w:val="C02942" w:themeColor="accent3"/>
                          <w:sz w:val="16"/>
                          <w:szCs w:val="16"/>
                        </w:rPr>
                      </w:pPr>
                      <w:r>
                        <w:rPr>
                          <w:color w:val="C02942" w:themeColor="accent3"/>
                          <w:sz w:val="16"/>
                          <w:szCs w:val="16"/>
                        </w:rPr>
                        <w:t>Objective Function</w:t>
                      </w: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100AB6" wp14:editId="20BF9BE3">
                <wp:simplePos x="0" y="0"/>
                <wp:positionH relativeFrom="column">
                  <wp:posOffset>1864684</wp:posOffset>
                </wp:positionH>
                <wp:positionV relativeFrom="paragraph">
                  <wp:posOffset>4371340</wp:posOffset>
                </wp:positionV>
                <wp:extent cx="2924175" cy="45085"/>
                <wp:effectExtent l="0" t="50800" r="0" b="4381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417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C16A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146.85pt;margin-top:344.2pt;width:230.25pt;height:3.5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" strokecolor="#c00000" strokeweight=".5pt">
                <v:stroke dashstyle="dash" endarrow="block" joinstyle="miter"/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E12C87" wp14:editId="50E68768">
                <wp:simplePos x="0" y="0"/>
                <wp:positionH relativeFrom="column">
                  <wp:posOffset>4807585</wp:posOffset>
                </wp:positionH>
                <wp:positionV relativeFrom="paragraph">
                  <wp:posOffset>5958205</wp:posOffset>
                </wp:positionV>
                <wp:extent cx="768985" cy="198755"/>
                <wp:effectExtent l="0" t="0" r="18415" b="171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985" cy="19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5DE8C4D5" w14:textId="7E95B833" w:rsidR="00986210" w:rsidRPr="001176B8" w:rsidRDefault="00986210" w:rsidP="00986210">
                            <w:pPr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</w:pPr>
                            <w:r w:rsidRPr="001176B8"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  <w:t>Constraint C</w:t>
                            </w:r>
                            <w:r w:rsidR="007D42F5"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12C87" id="Text Box 33" o:spid="_x0000_s1031" type="#_x0000_t202" style="position:absolute;left:0;text-align:left;margin-left:378.55pt;margin-top:469.15pt;width:60.55pt;height:15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" fillcolor="white [3201]" strokecolor="#c00000" strokeweight=".5pt">
                <v:textbox>
                  <w:txbxContent>
                    <w:p w14:paraId="5DE8C4D5" w14:textId="7E95B833" w:rsidR="00986210" w:rsidRPr="001176B8" w:rsidRDefault="00986210" w:rsidP="00986210">
                      <w:pPr>
                        <w:rPr>
                          <w:color w:val="C02942" w:themeColor="accent3"/>
                          <w:sz w:val="16"/>
                          <w:szCs w:val="16"/>
                        </w:rPr>
                      </w:pPr>
                      <w:r w:rsidRPr="001176B8">
                        <w:rPr>
                          <w:color w:val="C02942" w:themeColor="accent3"/>
                          <w:sz w:val="16"/>
                          <w:szCs w:val="16"/>
                        </w:rPr>
                        <w:t>Constraint C</w:t>
                      </w:r>
                      <w:r w:rsidR="007D42F5">
                        <w:rPr>
                          <w:color w:val="C02942" w:themeColor="accent3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B497C1" wp14:editId="36E58E07">
                <wp:simplePos x="0" y="0"/>
                <wp:positionH relativeFrom="column">
                  <wp:posOffset>1924050</wp:posOffset>
                </wp:positionH>
                <wp:positionV relativeFrom="paragraph">
                  <wp:posOffset>6040755</wp:posOffset>
                </wp:positionV>
                <wp:extent cx="2679700" cy="0"/>
                <wp:effectExtent l="0" t="63500" r="0" b="762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97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AE417" id="Straight Arrow Connector 32" o:spid="_x0000_s1026" type="#_x0000_t32" style="position:absolute;margin-left:151.5pt;margin-top:475.65pt;width:211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" strokecolor="#c00000" strokeweight=".5pt">
                <v:stroke dashstyle="dash" endarrow="block" joinstyle="miter"/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A7CB3C" wp14:editId="1F8675F1">
                <wp:simplePos x="0" y="0"/>
                <wp:positionH relativeFrom="column">
                  <wp:posOffset>1759585</wp:posOffset>
                </wp:positionH>
                <wp:positionV relativeFrom="paragraph">
                  <wp:posOffset>6386195</wp:posOffset>
                </wp:positionV>
                <wp:extent cx="2941955" cy="52070"/>
                <wp:effectExtent l="0" t="63500" r="0" b="3683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1955" cy="52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F454F" id="Straight Arrow Connector 34" o:spid="_x0000_s1026" type="#_x0000_t32" style="position:absolute;margin-left:138.55pt;margin-top:502.85pt;width:231.65pt;height:4.1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" strokecolor="#c00000" strokeweight=".5pt">
                <v:stroke dashstyle="dash" endarrow="block" joinstyle="miter"/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4E436C" wp14:editId="04675866">
                <wp:simplePos x="0" y="0"/>
                <wp:positionH relativeFrom="column">
                  <wp:posOffset>4815840</wp:posOffset>
                </wp:positionH>
                <wp:positionV relativeFrom="paragraph">
                  <wp:posOffset>6268720</wp:posOffset>
                </wp:positionV>
                <wp:extent cx="768985" cy="198755"/>
                <wp:effectExtent l="0" t="0" r="18415" b="171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985" cy="19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244ABDBD" w14:textId="4C50459E" w:rsidR="004201F1" w:rsidRPr="001176B8" w:rsidRDefault="004201F1" w:rsidP="004201F1">
                            <w:pPr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</w:pPr>
                            <w:r w:rsidRPr="001176B8"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  <w:t>Constraint C</w:t>
                            </w:r>
                            <w:r w:rsidR="007D42F5"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E436C" id="Text Box 35" o:spid="_x0000_s1032" type="#_x0000_t202" style="position:absolute;left:0;text-align:left;margin-left:379.2pt;margin-top:493.6pt;width:60.55pt;height:15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" fillcolor="white [3201]" strokecolor="#c00000" strokeweight=".5pt">
                <v:textbox>
                  <w:txbxContent>
                    <w:p w14:paraId="244ABDBD" w14:textId="4C50459E" w:rsidR="004201F1" w:rsidRPr="001176B8" w:rsidRDefault="004201F1" w:rsidP="004201F1">
                      <w:pPr>
                        <w:rPr>
                          <w:color w:val="C02942" w:themeColor="accent3"/>
                          <w:sz w:val="16"/>
                          <w:szCs w:val="16"/>
                        </w:rPr>
                      </w:pPr>
                      <w:r w:rsidRPr="001176B8">
                        <w:rPr>
                          <w:color w:val="C02942" w:themeColor="accent3"/>
                          <w:sz w:val="16"/>
                          <w:szCs w:val="16"/>
                        </w:rPr>
                        <w:t>Constraint C</w:t>
                      </w:r>
                      <w:r w:rsidR="007D42F5">
                        <w:rPr>
                          <w:color w:val="C02942" w:themeColor="accent3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C9E834" wp14:editId="0BB6FD3A">
                <wp:simplePos x="0" y="0"/>
                <wp:positionH relativeFrom="column">
                  <wp:posOffset>4824095</wp:posOffset>
                </wp:positionH>
                <wp:positionV relativeFrom="paragraph">
                  <wp:posOffset>6523990</wp:posOffset>
                </wp:positionV>
                <wp:extent cx="768985" cy="198755"/>
                <wp:effectExtent l="0" t="0" r="18415" b="171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985" cy="19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566C40FF" w14:textId="6FC447CF" w:rsidR="004201F1" w:rsidRPr="001176B8" w:rsidRDefault="004201F1" w:rsidP="004201F1">
                            <w:pPr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</w:pPr>
                            <w:r w:rsidRPr="001176B8"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  <w:t>Constraint C</w:t>
                            </w:r>
                            <w:r>
                              <w:rPr>
                                <w:color w:val="C02942" w:themeColor="accent3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834" id="Text Box 37" o:spid="_x0000_s1033" type="#_x0000_t202" style="position:absolute;left:0;text-align:left;margin-left:379.85pt;margin-top:513.7pt;width:60.55pt;height:15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" fillcolor="white [3201]" strokecolor="#c00000" strokeweight=".5pt">
                <v:textbox>
                  <w:txbxContent>
                    <w:p w14:paraId="566C40FF" w14:textId="6FC447CF" w:rsidR="004201F1" w:rsidRPr="001176B8" w:rsidRDefault="004201F1" w:rsidP="004201F1">
                      <w:pPr>
                        <w:rPr>
                          <w:color w:val="C02942" w:themeColor="accent3"/>
                          <w:sz w:val="16"/>
                          <w:szCs w:val="16"/>
                        </w:rPr>
                      </w:pPr>
                      <w:r w:rsidRPr="001176B8">
                        <w:rPr>
                          <w:color w:val="C02942" w:themeColor="accent3"/>
                          <w:sz w:val="16"/>
                          <w:szCs w:val="16"/>
                        </w:rPr>
                        <w:t>Constraint C</w:t>
                      </w:r>
                      <w:r>
                        <w:rPr>
                          <w:color w:val="C02942" w:themeColor="accent3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04727C" wp14:editId="061D4815">
                <wp:simplePos x="0" y="0"/>
                <wp:positionH relativeFrom="column">
                  <wp:posOffset>1679264</wp:posOffset>
                </wp:positionH>
                <wp:positionV relativeFrom="paragraph">
                  <wp:posOffset>6579870</wp:posOffset>
                </wp:positionV>
                <wp:extent cx="3023235" cy="45085"/>
                <wp:effectExtent l="0" t="63500" r="0" b="438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323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50017" id="Straight Arrow Connector 36" o:spid="_x0000_s1026" type="#_x0000_t32" style="position:absolute;margin-left:132.25pt;margin-top:518.1pt;width:238.05pt;height:3.5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" strokecolor="#c00000" strokeweight=".5pt">
                <v:stroke dashstyle="dash" endarrow="block" joinstyle="miter"/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852723" wp14:editId="2C62EEF9">
                <wp:simplePos x="0" y="0"/>
                <wp:positionH relativeFrom="column">
                  <wp:posOffset>-306070</wp:posOffset>
                </wp:positionH>
                <wp:positionV relativeFrom="paragraph">
                  <wp:posOffset>3131519</wp:posOffset>
                </wp:positionV>
                <wp:extent cx="6373495" cy="1502410"/>
                <wp:effectExtent l="0" t="0" r="14605" b="88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150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5AEBC" w14:textId="7E8EED6E" w:rsidR="003D73D0" w:rsidRPr="003D73D0" w:rsidRDefault="003D73D0" w:rsidP="003D73D0">
                            <w:pPr>
                              <w:pStyle w:val="ListBullet"/>
                            </w:pPr>
                            <w:r>
                              <w:t>Variables Assumptions and Objective</w:t>
                            </w:r>
                            <w:r w:rsidRPr="003D73D0">
                              <w:t>:</w:t>
                            </w:r>
                          </w:p>
                          <w:p w14:paraId="0D08CB12" w14:textId="1C31728F" w:rsidR="003D73D0" w:rsidRDefault="003D73D0" w:rsidP="003D73D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Objective is to minimize the cost of cheese production within the provided constraints.</w:t>
                            </w:r>
                          </w:p>
                          <w:p w14:paraId="3004A401" w14:textId="0E771338" w:rsidR="003D73D0" w:rsidRDefault="003D73D0" w:rsidP="003D73D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Overall cost = Production Cost for Product A +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Production Cost for Product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  <w:p w14:paraId="3F8D3458" w14:textId="018E4A9B" w:rsidR="003D73D0" w:rsidRDefault="003D73D0" w:rsidP="003D73D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Let’s assume that X kg of cheese is prepared using Product A and Y kg is prepared using Product B.</w:t>
                            </w:r>
                          </w:p>
                          <w:p w14:paraId="4AD0CFA2" w14:textId="70CFF291" w:rsidR="003D73D0" w:rsidRDefault="003D73D0" w:rsidP="003D73D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From the provided data, the </w:t>
                            </w:r>
                            <w:r w:rsidR="00A966D8">
                              <w:rPr>
                                <w:sz w:val="20"/>
                                <w:szCs w:val="20"/>
                              </w:rPr>
                              <w:t>Objective Function is formulated as below</w:t>
                            </w:r>
                          </w:p>
                          <w:p w14:paraId="74999C09" w14:textId="5381E77B" w:rsidR="00A966D8" w:rsidRDefault="00A966D8" w:rsidP="00A966D8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Overall Cost </w:t>
                            </w:r>
                            <w:r w:rsidRPr="00EF7C22">
                              <w:rPr>
                                <w:i/>
                                <w:iCs/>
                                <w:color w:val="C02942" w:themeColor="accent3"/>
                                <w:sz w:val="20"/>
                                <w:szCs w:val="20"/>
                              </w:rPr>
                              <w:t>Min Z = 5X + 8Y</w:t>
                            </w:r>
                          </w:p>
                          <w:p w14:paraId="6A477DE7" w14:textId="77777777" w:rsidR="00A966D8" w:rsidRDefault="00A966D8" w:rsidP="00A966D8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52723" id="Text Box 28" o:spid="_x0000_s1034" type="#_x0000_t202" style="position:absolute;left:0;text-align:left;margin-left:-24.1pt;margin-top:246.6pt;width:501.85pt;height:118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" fillcolor="white [3201]" strokeweight=".5pt">
                <v:textbox>
                  <w:txbxContent>
                    <w:p w14:paraId="4C85AEBC" w14:textId="7E8EED6E" w:rsidR="003D73D0" w:rsidRPr="003D73D0" w:rsidRDefault="003D73D0" w:rsidP="003D73D0">
                      <w:pPr>
                        <w:pStyle w:val="ListBullet"/>
                      </w:pPr>
                      <w:r>
                        <w:t>Variables Assumptions and Objective</w:t>
                      </w:r>
                      <w:r w:rsidRPr="003D73D0">
                        <w:t>:</w:t>
                      </w:r>
                    </w:p>
                    <w:p w14:paraId="0D08CB12" w14:textId="1C31728F" w:rsidR="003D73D0" w:rsidRDefault="003D73D0" w:rsidP="003D73D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Objective is to minimize the cost of cheese production within the provided constraints.</w:t>
                      </w:r>
                    </w:p>
                    <w:p w14:paraId="3004A401" w14:textId="0E771338" w:rsidR="003D73D0" w:rsidRDefault="003D73D0" w:rsidP="003D73D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Overall cost = Production Cost for Product A + </w:t>
                      </w:r>
                      <w:r>
                        <w:rPr>
                          <w:sz w:val="20"/>
                          <w:szCs w:val="20"/>
                        </w:rPr>
                        <w:t xml:space="preserve">Production Cost for Product </w:t>
                      </w:r>
                      <w:r>
                        <w:rPr>
                          <w:sz w:val="20"/>
                          <w:szCs w:val="20"/>
                        </w:rPr>
                        <w:t>B</w:t>
                      </w:r>
                    </w:p>
                    <w:p w14:paraId="3F8D3458" w14:textId="018E4A9B" w:rsidR="003D73D0" w:rsidRDefault="003D73D0" w:rsidP="003D73D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Let’s assume that X kg of cheese is prepared using Product A and Y kg is prepared using Product B.</w:t>
                      </w:r>
                    </w:p>
                    <w:p w14:paraId="4AD0CFA2" w14:textId="70CFF291" w:rsidR="003D73D0" w:rsidRDefault="003D73D0" w:rsidP="003D73D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From the provided data, the </w:t>
                      </w:r>
                      <w:r w:rsidR="00A966D8">
                        <w:rPr>
                          <w:sz w:val="20"/>
                          <w:szCs w:val="20"/>
                        </w:rPr>
                        <w:t>Objective Function is formulated as below</w:t>
                      </w:r>
                    </w:p>
                    <w:p w14:paraId="74999C09" w14:textId="5381E77B" w:rsidR="00A966D8" w:rsidRDefault="00A966D8" w:rsidP="00A966D8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Overall Cost </w:t>
                      </w:r>
                      <w:r w:rsidRPr="00EF7C22">
                        <w:rPr>
                          <w:i/>
                          <w:iCs/>
                          <w:color w:val="C02942" w:themeColor="accent3"/>
                          <w:sz w:val="20"/>
                          <w:szCs w:val="20"/>
                        </w:rPr>
                        <w:t>Min Z = 5X + 8Y</w:t>
                      </w:r>
                    </w:p>
                    <w:p w14:paraId="6A477DE7" w14:textId="77777777" w:rsidR="00A966D8" w:rsidRDefault="00A966D8" w:rsidP="00A966D8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798596" wp14:editId="6A7699C6">
                <wp:simplePos x="0" y="0"/>
                <wp:positionH relativeFrom="column">
                  <wp:posOffset>-341348</wp:posOffset>
                </wp:positionH>
                <wp:positionV relativeFrom="paragraph">
                  <wp:posOffset>4771737</wp:posOffset>
                </wp:positionV>
                <wp:extent cx="6373495" cy="2235941"/>
                <wp:effectExtent l="0" t="0" r="14605" b="1206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2235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D9DC94" w14:textId="759EA74D" w:rsidR="00A966D8" w:rsidRPr="003D73D0" w:rsidRDefault="00A966D8" w:rsidP="00A966D8">
                            <w:pPr>
                              <w:pStyle w:val="ListBullet"/>
                            </w:pPr>
                            <w:r>
                              <w:t xml:space="preserve">Constraints </w:t>
                            </w:r>
                          </w:p>
                          <w:p w14:paraId="430B044B" w14:textId="77777777" w:rsidR="001176B8" w:rsidRDefault="001176B8" w:rsidP="001176B8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03CA2B3" w14:textId="6E95C8AE" w:rsidR="00A966D8" w:rsidRDefault="00986210" w:rsidP="00A966D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Each Product type has a specific composition of milk types and there are some constraints on the overall summation of milk types. This helps us derive three more constraints as below:</w:t>
                            </w:r>
                          </w:p>
                          <w:p w14:paraId="7A4809CA" w14:textId="28BFB880" w:rsidR="00986210" w:rsidRDefault="00986210" w:rsidP="00986210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Sheep Milk </w:t>
                            </w:r>
                            <w:r w:rsidRPr="0098621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30X +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80)Y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&lt;= 60</w:t>
                            </w:r>
                          </w:p>
                          <w:p w14:paraId="5842F945" w14:textId="0B244DEF" w:rsidR="00986210" w:rsidRDefault="00986210" w:rsidP="00986210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 xml:space="preserve">     </w:t>
                            </w:r>
                            <w:r w:rsidRPr="0098621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201F1">
                              <w:rPr>
                                <w:color w:val="C02942" w:themeColor="accent3"/>
                                <w:sz w:val="20"/>
                                <w:szCs w:val="20"/>
                              </w:rPr>
                              <w:t xml:space="preserve">3X + 8Y &lt;= 6 </w:t>
                            </w:r>
                          </w:p>
                          <w:p w14:paraId="0340B353" w14:textId="4566A348" w:rsidR="00986210" w:rsidRDefault="00986210" w:rsidP="00A966D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Similarly for Cow and Goat, below constraints are derived:</w:t>
                            </w:r>
                          </w:p>
                          <w:p w14:paraId="0D6AF54A" w14:textId="141A5B0C" w:rsidR="004201F1" w:rsidRDefault="00986210" w:rsidP="00A966D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Cow milk </w:t>
                            </w:r>
                            <w:r w:rsidRPr="0098621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201F1" w:rsidRPr="004201F1">
                              <w:rPr>
                                <w:color w:val="C02942" w:themeColor="accent3"/>
                                <w:sz w:val="20"/>
                                <w:szCs w:val="20"/>
                              </w:rPr>
                              <w:t>6X + 4Y &gt;= 4</w:t>
                            </w:r>
                            <w:r w:rsidR="00987406">
                              <w:rPr>
                                <w:color w:val="C02942" w:themeColor="accent3"/>
                                <w:sz w:val="20"/>
                                <w:szCs w:val="20"/>
                              </w:rPr>
                              <w:t>.</w:t>
                            </w:r>
                            <w:r w:rsidR="004201F1" w:rsidRPr="004201F1">
                              <w:rPr>
                                <w:color w:val="C02942" w:themeColor="accent3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33F5B242" w14:textId="1086E661" w:rsidR="00EF7C22" w:rsidRDefault="00EF7C22" w:rsidP="00A966D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Goat milk </w:t>
                            </w:r>
                            <w:r w:rsidRPr="004201F1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201F1">
                              <w:rPr>
                                <w:color w:val="C02942" w:themeColor="accent3"/>
                                <w:sz w:val="20"/>
                                <w:szCs w:val="20"/>
                              </w:rPr>
                              <w:t>4X + 7Y &gt;= 5</w:t>
                            </w:r>
                          </w:p>
                          <w:p w14:paraId="0D92E0EB" w14:textId="167A9AD7" w:rsidR="00986210" w:rsidRDefault="00EF7C22" w:rsidP="00A966D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Non Zero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limit </w:t>
                            </w:r>
                            <w:r w:rsidRPr="00EF7C22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In addition to above four constraints, there is an assumption that all variables are non-zero.</w:t>
                            </w:r>
                          </w:p>
                          <w:p w14:paraId="2959DF07" w14:textId="77777777" w:rsidR="00A966D8" w:rsidRDefault="00A966D8" w:rsidP="00A966D8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8596" id="Text Box 29" o:spid="_x0000_s1035" type="#_x0000_t202" style="position:absolute;left:0;text-align:left;margin-left:-26.9pt;margin-top:375.75pt;width:501.85pt;height:17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" fillcolor="white [3201]" strokeweight=".5pt">
                <v:textbox>
                  <w:txbxContent>
                    <w:p w14:paraId="04D9DC94" w14:textId="759EA74D" w:rsidR="00A966D8" w:rsidRPr="003D73D0" w:rsidRDefault="00A966D8" w:rsidP="00A966D8">
                      <w:pPr>
                        <w:pStyle w:val="ListBullet"/>
                      </w:pPr>
                      <w:r>
                        <w:t xml:space="preserve">Constraints </w:t>
                      </w:r>
                    </w:p>
                    <w:p w14:paraId="430B044B" w14:textId="77777777" w:rsidR="001176B8" w:rsidRDefault="001176B8" w:rsidP="001176B8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  <w:p w14:paraId="703CA2B3" w14:textId="6E95C8AE" w:rsidR="00A966D8" w:rsidRDefault="00986210" w:rsidP="00A966D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Each Product type has a specific composition of milk types and there are some constraints on the overall summation of milk types. This helps us derive three more constraints as below:</w:t>
                      </w:r>
                    </w:p>
                    <w:p w14:paraId="7A4809CA" w14:textId="28BFB880" w:rsidR="00986210" w:rsidRDefault="00986210" w:rsidP="00986210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Sheep Milk </w:t>
                      </w:r>
                      <w:r w:rsidRPr="0098621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30X +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80)Y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&lt;= 60</w:t>
                      </w:r>
                    </w:p>
                    <w:p w14:paraId="5842F945" w14:textId="0B244DEF" w:rsidR="00986210" w:rsidRDefault="00986210" w:rsidP="00986210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 xml:space="preserve">     </w:t>
                      </w:r>
                      <w:r w:rsidRPr="0098621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  <w:r w:rsidRPr="004201F1">
                        <w:rPr>
                          <w:color w:val="C02942" w:themeColor="accent3"/>
                          <w:sz w:val="20"/>
                          <w:szCs w:val="20"/>
                        </w:rPr>
                        <w:t xml:space="preserve">3X + 8Y &lt;= 6 </w:t>
                      </w:r>
                    </w:p>
                    <w:p w14:paraId="0340B353" w14:textId="4566A348" w:rsidR="00986210" w:rsidRDefault="00986210" w:rsidP="00A966D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Similarly for Cow and Goat, below constraints are derived:</w:t>
                      </w:r>
                    </w:p>
                    <w:p w14:paraId="0D6AF54A" w14:textId="141A5B0C" w:rsidR="004201F1" w:rsidRDefault="00986210" w:rsidP="00A966D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Cow milk </w:t>
                      </w:r>
                      <w:r w:rsidRPr="0098621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4201F1" w:rsidRPr="004201F1">
                        <w:rPr>
                          <w:color w:val="C02942" w:themeColor="accent3"/>
                          <w:sz w:val="20"/>
                          <w:szCs w:val="20"/>
                        </w:rPr>
                        <w:t>6X + 4Y &gt;= 4</w:t>
                      </w:r>
                      <w:r w:rsidR="00987406">
                        <w:rPr>
                          <w:color w:val="C02942" w:themeColor="accent3"/>
                          <w:sz w:val="20"/>
                          <w:szCs w:val="20"/>
                        </w:rPr>
                        <w:t>.</w:t>
                      </w:r>
                      <w:r w:rsidR="004201F1" w:rsidRPr="004201F1">
                        <w:rPr>
                          <w:color w:val="C02942" w:themeColor="accent3"/>
                          <w:sz w:val="20"/>
                          <w:szCs w:val="20"/>
                        </w:rPr>
                        <w:t>5</w:t>
                      </w:r>
                    </w:p>
                    <w:p w14:paraId="33F5B242" w14:textId="1086E661" w:rsidR="00EF7C22" w:rsidRDefault="00EF7C22" w:rsidP="00A966D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Goat milk </w:t>
                      </w:r>
                      <w:r w:rsidRPr="004201F1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201F1">
                        <w:rPr>
                          <w:color w:val="C02942" w:themeColor="accent3"/>
                          <w:sz w:val="20"/>
                          <w:szCs w:val="20"/>
                        </w:rPr>
                        <w:t>4X + 7Y &gt;= 5</w:t>
                      </w:r>
                    </w:p>
                    <w:p w14:paraId="0D92E0EB" w14:textId="167A9AD7" w:rsidR="00986210" w:rsidRDefault="00EF7C22" w:rsidP="00A966D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Non Zero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limit </w:t>
                      </w:r>
                      <w:r w:rsidRPr="00EF7C22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In addition to above four constraints, there is an assumption that all variables are non-zero.</w:t>
                      </w:r>
                    </w:p>
                    <w:p w14:paraId="2959DF07" w14:textId="77777777" w:rsidR="00A966D8" w:rsidRDefault="00A966D8" w:rsidP="00A966D8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2290CFA" wp14:editId="62F64088">
                <wp:simplePos x="0" y="0"/>
                <wp:positionH relativeFrom="column">
                  <wp:posOffset>-327039</wp:posOffset>
                </wp:positionH>
                <wp:positionV relativeFrom="paragraph">
                  <wp:posOffset>7085524</wp:posOffset>
                </wp:positionV>
                <wp:extent cx="6373495" cy="343535"/>
                <wp:effectExtent l="0" t="0" r="14605" b="1206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3435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59AF7" w14:textId="20F7C2CE" w:rsidR="00EF7C22" w:rsidRPr="002C59EC" w:rsidRDefault="00EF7C22" w:rsidP="00EF7C2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Solution</w:t>
                            </w:r>
                            <w:r w:rsidRPr="002C59EC">
                              <w:rPr>
                                <w:sz w:val="28"/>
                                <w:szCs w:val="28"/>
                              </w:rPr>
                              <w:t xml:space="preserve"> 1(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 w:rsidRPr="002C59EC">
                              <w:rPr>
                                <w:sz w:val="28"/>
                                <w:szCs w:val="28"/>
                              </w:rPr>
                              <w:t xml:space="preserve">) –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Graphical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90CFA" id="Text Box 38" o:spid="_x0000_s1036" type="#_x0000_t202" style="position:absolute;left:0;text-align:left;margin-left:-25.75pt;margin-top:557.9pt;width:501.85pt;height:27.0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" fillcolor="white [3201]" strokecolor="black [3200]" strokeweight="1pt">
                <v:textbox>
                  <w:txbxContent>
                    <w:p w14:paraId="5C759AF7" w14:textId="20F7C2CE" w:rsidR="00EF7C22" w:rsidRPr="002C59EC" w:rsidRDefault="00EF7C22" w:rsidP="00EF7C2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Solution</w:t>
                      </w:r>
                      <w:r w:rsidRPr="002C59EC">
                        <w:rPr>
                          <w:sz w:val="28"/>
                          <w:szCs w:val="28"/>
                        </w:rPr>
                        <w:t xml:space="preserve"> 1(</w:t>
                      </w:r>
                      <w:r>
                        <w:rPr>
                          <w:sz w:val="28"/>
                          <w:szCs w:val="28"/>
                        </w:rPr>
                        <w:t>c</w:t>
                      </w:r>
                      <w:r w:rsidRPr="002C59EC">
                        <w:rPr>
                          <w:sz w:val="28"/>
                          <w:szCs w:val="28"/>
                        </w:rPr>
                        <w:t xml:space="preserve">) – </w:t>
                      </w:r>
                      <w:r>
                        <w:rPr>
                          <w:sz w:val="28"/>
                          <w:szCs w:val="28"/>
                        </w:rPr>
                        <w:t>Graphical Solution</w:t>
                      </w:r>
                    </w:p>
                  </w:txbxContent>
                </v:textbox>
              </v:shape>
            </w:pict>
          </mc:Fallback>
        </mc:AlternateContent>
      </w:r>
      <w:r w:rsidR="006935C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8ACC8E" wp14:editId="004FF585">
                <wp:simplePos x="0" y="0"/>
                <wp:positionH relativeFrom="column">
                  <wp:posOffset>-308610</wp:posOffset>
                </wp:positionH>
                <wp:positionV relativeFrom="paragraph">
                  <wp:posOffset>7562210</wp:posOffset>
                </wp:positionV>
                <wp:extent cx="6373495" cy="1728683"/>
                <wp:effectExtent l="0" t="0" r="14605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1728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937EE9" w14:textId="74A0F9DC" w:rsidR="00415582" w:rsidRPr="00415582" w:rsidRDefault="00415582" w:rsidP="00415582">
                            <w:pPr>
                              <w:pStyle w:val="ListBulle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>Approach</w:t>
                            </w:r>
                          </w:p>
                          <w:p w14:paraId="6A7888C2" w14:textId="7D6334EE" w:rsidR="00415582" w:rsidRDefault="00415582" w:rsidP="004155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Plot the linear equations of all the constraints (C1 to C</w:t>
                            </w:r>
                            <w:r w:rsidR="007D42F5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as mentioned above).</w:t>
                            </w:r>
                            <w:r w:rsidR="00205821">
                              <w:rPr>
                                <w:sz w:val="20"/>
                                <w:szCs w:val="20"/>
                              </w:rPr>
                              <w:t xml:space="preserve"> (Substitute all the “less than” or “greater than” operators to “equal to”).</w:t>
                            </w:r>
                          </w:p>
                          <w:p w14:paraId="01875C97" w14:textId="46B8E3C0" w:rsidR="00205821" w:rsidRDefault="00205821" w:rsidP="004155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As all the variables are assumed to be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non zero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, the solutions lies in Quadrant 1.</w:t>
                            </w:r>
                          </w:p>
                          <w:p w14:paraId="3E061D7C" w14:textId="534A6880" w:rsidR="005845F3" w:rsidRDefault="005845F3" w:rsidP="00415582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Every constraint line separates the Q1 – one part towards Origin and other away from the Origin.</w:t>
                            </w:r>
                          </w:p>
                          <w:p w14:paraId="24274459" w14:textId="22C8353E" w:rsidR="00415582" w:rsidRPr="006935C0" w:rsidRDefault="00A93880" w:rsidP="006935C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The graphical solution is implemented in the graph below. (Small hand drawn arrows shows the area of the Q1 to be considered for feasible region.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ACC8E" id="Text Box 43" o:spid="_x0000_s1037" type="#_x0000_t202" style="position:absolute;left:0;text-align:left;margin-left:-24.3pt;margin-top:595.45pt;width:501.85pt;height:136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" fillcolor="white [3201]" strokeweight=".5pt">
                <v:textbox>
                  <w:txbxContent>
                    <w:p w14:paraId="39937EE9" w14:textId="74A0F9DC" w:rsidR="00415582" w:rsidRPr="00415582" w:rsidRDefault="00415582" w:rsidP="00415582">
                      <w:pPr>
                        <w:pStyle w:val="ListBullet"/>
                        <w:rPr>
                          <w:sz w:val="20"/>
                          <w:szCs w:val="20"/>
                        </w:rPr>
                      </w:pPr>
                      <w:r>
                        <w:t>Approach</w:t>
                      </w:r>
                    </w:p>
                    <w:p w14:paraId="6A7888C2" w14:textId="7D6334EE" w:rsidR="00415582" w:rsidRDefault="00415582" w:rsidP="004155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Plot the linear equations of all the constraints (C1 to C</w:t>
                      </w:r>
                      <w:r w:rsidR="007D42F5">
                        <w:rPr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sz w:val="20"/>
                          <w:szCs w:val="20"/>
                        </w:rPr>
                        <w:t xml:space="preserve"> as mentioned above).</w:t>
                      </w:r>
                      <w:r w:rsidR="00205821">
                        <w:rPr>
                          <w:sz w:val="20"/>
                          <w:szCs w:val="20"/>
                        </w:rPr>
                        <w:t xml:space="preserve"> (Substitute all the “less than” or “greater than” operators to “equal to”).</w:t>
                      </w:r>
                    </w:p>
                    <w:p w14:paraId="01875C97" w14:textId="46B8E3C0" w:rsidR="00205821" w:rsidRDefault="00205821" w:rsidP="004155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As all the variables are assumed to be 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non zero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>, the solutions lies in Quadrant 1.</w:t>
                      </w:r>
                    </w:p>
                    <w:p w14:paraId="3E061D7C" w14:textId="534A6880" w:rsidR="005845F3" w:rsidRDefault="005845F3" w:rsidP="00415582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Every constraint line separates the Q1 – one part towards Origin and other away from the Origin.</w:t>
                      </w:r>
                    </w:p>
                    <w:p w14:paraId="24274459" w14:textId="22C8353E" w:rsidR="00415582" w:rsidRPr="006935C0" w:rsidRDefault="00A93880" w:rsidP="006935C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The graphical solution is implemented in the graph below. (Small hand drawn arrows shows the area of the Q1 to be considered for feasible region.</w:t>
                      </w:r>
                    </w:p>
                  </w:txbxContent>
                </v:textbox>
              </v:shape>
            </w:pict>
          </mc:Fallback>
        </mc:AlternateContent>
      </w:r>
      <w:r w:rsidR="002C59EC">
        <w:br w:type="page"/>
      </w:r>
      <w:r w:rsidR="006935C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B2655BF" wp14:editId="56AA16B7">
                <wp:simplePos x="0" y="0"/>
                <wp:positionH relativeFrom="column">
                  <wp:posOffset>-28672</wp:posOffset>
                </wp:positionH>
                <wp:positionV relativeFrom="paragraph">
                  <wp:posOffset>6754921</wp:posOffset>
                </wp:positionV>
                <wp:extent cx="6373495" cy="2970132"/>
                <wp:effectExtent l="0" t="0" r="14605" b="1460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2970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A3992" w14:textId="60AF383C" w:rsidR="00500DAE" w:rsidRPr="00415582" w:rsidRDefault="00500DAE" w:rsidP="00500DAE">
                            <w:pPr>
                              <w:pStyle w:val="ListBulle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>Optimal</w:t>
                            </w:r>
                            <w:r>
                              <w:t xml:space="preserve"> </w:t>
                            </w:r>
                            <w:r>
                              <w:t>Solution</w:t>
                            </w:r>
                          </w:p>
                          <w:p w14:paraId="6C4F848E" w14:textId="68563B92" w:rsidR="00500DAE" w:rsidRDefault="00500DAE" w:rsidP="00500DA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 need to minimize the cost and hence the Optimum solution would require the Objective Value to be minimum.</w:t>
                            </w:r>
                          </w:p>
                          <w:p w14:paraId="4F3847C6" w14:textId="164D658E" w:rsidR="00500DAE" w:rsidRDefault="0092138C" w:rsidP="00500DA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 have four corner points (A, B, C and D) for the feasible region and let’s calculate the Objective value for each point. Below chart will provide the right picture for us.</w:t>
                            </w:r>
                          </w:p>
                          <w:tbl>
                            <w:tblPr>
                              <w:tblStyle w:val="GridTable1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434"/>
                              <w:gridCol w:w="2436"/>
                              <w:gridCol w:w="2437"/>
                              <w:gridCol w:w="2437"/>
                            </w:tblGrid>
                            <w:tr w:rsidR="00F7164D" w14:paraId="0F92CC5C" w14:textId="77777777" w:rsidTr="00F7164D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438" w:type="dxa"/>
                                </w:tcPr>
                                <w:p w14:paraId="2138F4F9" w14:textId="77777777" w:rsidR="0092138C" w:rsidRDefault="0092138C" w:rsidP="0092138C">
                                  <w:pPr>
                                    <w:pStyle w:val="ListParagraph"/>
                                    <w:ind w:left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8" w:type="dxa"/>
                                </w:tcPr>
                                <w:p w14:paraId="211ABFFD" w14:textId="3C24CECE" w:rsidR="0092138C" w:rsidRDefault="0092138C" w:rsidP="0092138C">
                                  <w:pPr>
                                    <w:pStyle w:val="ListParagraph"/>
                                    <w:ind w:left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X-Coordinate </w:t>
                                  </w:r>
                                </w:p>
                              </w:tc>
                              <w:tc>
                                <w:tcPr>
                                  <w:tcW w:w="2439" w:type="dxa"/>
                                </w:tcPr>
                                <w:p w14:paraId="1A4403FC" w14:textId="08D0120A" w:rsidR="0092138C" w:rsidRDefault="0092138C" w:rsidP="0092138C">
                                  <w:pPr>
                                    <w:pStyle w:val="ListParagraph"/>
                                    <w:ind w:left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Y-Coordinate</w:t>
                                  </w:r>
                                </w:p>
                              </w:tc>
                              <w:tc>
                                <w:tcPr>
                                  <w:tcW w:w="2439" w:type="dxa"/>
                                </w:tcPr>
                                <w:p w14:paraId="3E59A16E" w14:textId="57303EBC" w:rsidR="0092138C" w:rsidRDefault="00F7164D" w:rsidP="0092138C">
                                  <w:pPr>
                                    <w:pStyle w:val="ListParagraph"/>
                                    <w:ind w:left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Objective Value</w:t>
                                  </w:r>
                                </w:p>
                              </w:tc>
                            </w:tr>
                            <w:tr w:rsidR="00F7164D" w14:paraId="1D132ED7" w14:textId="77777777" w:rsidTr="00F7164D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438" w:type="dxa"/>
                                </w:tcPr>
                                <w:p w14:paraId="0DB69F45" w14:textId="5EB9CEBA" w:rsidR="0092138C" w:rsidRPr="00F7164D" w:rsidRDefault="0092138C" w:rsidP="0092138C">
                                  <w:pPr>
                                    <w:pStyle w:val="ListParagraph"/>
                                    <w:ind w:left="0"/>
                                    <w:rPr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</w:pPr>
                                  <w:r w:rsidRPr="00F7164D">
                                    <w:rPr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  <w:t>Point A</w:t>
                                  </w:r>
                                </w:p>
                              </w:tc>
                              <w:tc>
                                <w:tcPr>
                                  <w:tcW w:w="2438" w:type="dxa"/>
                                </w:tcPr>
                                <w:p w14:paraId="3208D63C" w14:textId="6DA5DA5A" w:rsidR="0092138C" w:rsidRPr="00F7164D" w:rsidRDefault="008567B8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  <w:t>0.</w:t>
                                  </w:r>
                                  <w:r w:rsidR="00F7164D" w:rsidRPr="00F7164D">
                                    <w:rPr>
                                      <w:b/>
                                      <w:bCs/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  <w:t>442</w:t>
                                  </w:r>
                                </w:p>
                              </w:tc>
                              <w:tc>
                                <w:tcPr>
                                  <w:tcW w:w="2439" w:type="dxa"/>
                                </w:tcPr>
                                <w:p w14:paraId="180F902B" w14:textId="22E293B8" w:rsidR="0092138C" w:rsidRPr="00F7164D" w:rsidRDefault="008567B8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  <w:t>0.</w:t>
                                  </w:r>
                                  <w:r w:rsidR="00F7164D" w:rsidRPr="00F7164D">
                                    <w:rPr>
                                      <w:b/>
                                      <w:bCs/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  <w:t>461</w:t>
                                  </w:r>
                                </w:p>
                              </w:tc>
                              <w:tc>
                                <w:tcPr>
                                  <w:tcW w:w="2439" w:type="dxa"/>
                                </w:tcPr>
                                <w:p w14:paraId="281A8954" w14:textId="6AE79939" w:rsidR="0092138C" w:rsidRPr="00F7164D" w:rsidRDefault="00F7164D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</w:pPr>
                                  <w:r w:rsidRPr="00F7164D">
                                    <w:rPr>
                                      <w:b/>
                                      <w:bCs/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8567B8">
                                    <w:rPr>
                                      <w:b/>
                                      <w:bCs/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F7164D">
                                    <w:rPr>
                                      <w:b/>
                                      <w:bCs/>
                                      <w:color w:val="C02942" w:themeColor="accent3"/>
                                      <w:sz w:val="20"/>
                                      <w:szCs w:val="20"/>
                                    </w:rPr>
                                    <w:t>903</w:t>
                                  </w:r>
                                </w:p>
                              </w:tc>
                            </w:tr>
                            <w:tr w:rsidR="00000000" w14:paraId="276F5143" w14:textId="77777777" w:rsidTr="00F7164D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438" w:type="dxa"/>
                                </w:tcPr>
                                <w:p w14:paraId="03F8A0FC" w14:textId="4EE54647" w:rsidR="0092138C" w:rsidRDefault="0092138C" w:rsidP="0092138C">
                                  <w:pPr>
                                    <w:pStyle w:val="ListParagraph"/>
                                    <w:ind w:left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Point B</w:t>
                                  </w:r>
                                </w:p>
                              </w:tc>
                              <w:tc>
                                <w:tcPr>
                                  <w:tcW w:w="2438" w:type="dxa"/>
                                </w:tcPr>
                                <w:p w14:paraId="7444A3D5" w14:textId="38B06665" w:rsidR="0092138C" w:rsidRDefault="008567B8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0.</w:t>
                                  </w:r>
                                  <w:r w:rsidR="00F7164D">
                                    <w:rPr>
                                      <w:sz w:val="20"/>
                                      <w:szCs w:val="20"/>
                                    </w:rPr>
                                    <w:t>333</w:t>
                                  </w:r>
                                </w:p>
                              </w:tc>
                              <w:tc>
                                <w:tcPr>
                                  <w:tcW w:w="2439" w:type="dxa"/>
                                </w:tcPr>
                                <w:p w14:paraId="084E1CBE" w14:textId="72B2DE63" w:rsidR="0092138C" w:rsidRDefault="008567B8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0.</w:t>
                                  </w:r>
                                  <w:r w:rsidR="00F7164D">
                                    <w:rPr>
                                      <w:sz w:val="20"/>
                                      <w:szCs w:val="20"/>
                                    </w:rPr>
                                    <w:t>625</w:t>
                                  </w:r>
                                </w:p>
                              </w:tc>
                              <w:tc>
                                <w:tcPr>
                                  <w:tcW w:w="2439" w:type="dxa"/>
                                </w:tcPr>
                                <w:p w14:paraId="37B149F7" w14:textId="1BC62D8A" w:rsidR="0092138C" w:rsidRDefault="00F7164D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  <w:r w:rsidR="008567B8">
                                    <w:rPr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666</w:t>
                                  </w:r>
                                </w:p>
                              </w:tc>
                            </w:tr>
                            <w:tr w:rsidR="00F7164D" w14:paraId="4562C26F" w14:textId="77777777" w:rsidTr="00F7164D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438" w:type="dxa"/>
                                </w:tcPr>
                                <w:p w14:paraId="748D4A95" w14:textId="2497F5A0" w:rsidR="0092138C" w:rsidRDefault="0092138C" w:rsidP="0092138C">
                                  <w:pPr>
                                    <w:pStyle w:val="ListParagraph"/>
                                    <w:ind w:left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Point C</w:t>
                                  </w:r>
                                </w:p>
                              </w:tc>
                              <w:tc>
                                <w:tcPr>
                                  <w:tcW w:w="2438" w:type="dxa"/>
                                </w:tcPr>
                                <w:p w14:paraId="6B732EC3" w14:textId="15F6C56C" w:rsidR="0092138C" w:rsidRDefault="008567B8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0.</w:t>
                                  </w:r>
                                  <w:r w:rsidR="00F7164D">
                                    <w:rPr>
                                      <w:sz w:val="20"/>
                                      <w:szCs w:val="20"/>
                                    </w:rPr>
                                    <w:t>125</w:t>
                                  </w:r>
                                </w:p>
                              </w:tc>
                              <w:tc>
                                <w:tcPr>
                                  <w:tcW w:w="2439" w:type="dxa"/>
                                </w:tcPr>
                                <w:p w14:paraId="3CD5D9C3" w14:textId="06AEDFC0" w:rsidR="0092138C" w:rsidRDefault="00F7164D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439" w:type="dxa"/>
                                </w:tcPr>
                                <w:p w14:paraId="730FEF78" w14:textId="37007702" w:rsidR="0092138C" w:rsidRDefault="00F7164D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  <w:r w:rsidR="008567B8">
                                    <w:rPr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250</w:t>
                                  </w:r>
                                </w:p>
                              </w:tc>
                            </w:tr>
                            <w:tr w:rsidR="00000000" w14:paraId="44437AB1" w14:textId="77777777" w:rsidTr="00F7164D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438" w:type="dxa"/>
                                </w:tcPr>
                                <w:p w14:paraId="78C9EF44" w14:textId="0EAEEB71" w:rsidR="0092138C" w:rsidRDefault="0092138C" w:rsidP="0092138C">
                                  <w:pPr>
                                    <w:pStyle w:val="ListParagraph"/>
                                    <w:ind w:left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Point D</w:t>
                                  </w:r>
                                </w:p>
                              </w:tc>
                              <w:tc>
                                <w:tcPr>
                                  <w:tcW w:w="2438" w:type="dxa"/>
                                </w:tcPr>
                                <w:p w14:paraId="75ED06D3" w14:textId="3180F7F6" w:rsidR="0092138C" w:rsidRDefault="008567B8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0.</w:t>
                                  </w:r>
                                  <w:r w:rsidR="00F7164D">
                                    <w:rPr>
                                      <w:sz w:val="20"/>
                                      <w:szCs w:val="20"/>
                                    </w:rPr>
                                    <w:t>2000</w:t>
                                  </w:r>
                                </w:p>
                              </w:tc>
                              <w:tc>
                                <w:tcPr>
                                  <w:tcW w:w="2439" w:type="dxa"/>
                                </w:tcPr>
                                <w:p w14:paraId="212BC810" w14:textId="2985F313" w:rsidR="0092138C" w:rsidRDefault="00F7164D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439" w:type="dxa"/>
                                </w:tcPr>
                                <w:p w14:paraId="27A6C796" w14:textId="3BB57714" w:rsidR="0092138C" w:rsidRDefault="00F7164D" w:rsidP="0092138C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="008567B8">
                                    <w:rPr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</w:tbl>
                          <w:p w14:paraId="257844D3" w14:textId="4066FDBE" w:rsidR="00500DAE" w:rsidRDefault="00F7164D" w:rsidP="00F7164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Looking at above calculations, as Point A (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442, 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461), we have minimum Objective Value (5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903).</w:t>
                            </w:r>
                          </w:p>
                          <w:p w14:paraId="6AEB0DD8" w14:textId="0ABBF5D3" w:rsidR="00F7164D" w:rsidRDefault="00F7164D" w:rsidP="00F7164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So Optimal solution is </w:t>
                            </w:r>
                            <w:r w:rsidR="00F229BE">
                              <w:rPr>
                                <w:sz w:val="20"/>
                                <w:szCs w:val="20"/>
                              </w:rPr>
                              <w:t>(rounded to nearest Decimal)</w:t>
                            </w:r>
                          </w:p>
                          <w:p w14:paraId="556BC154" w14:textId="6D5D9749" w:rsidR="00F7164D" w:rsidRPr="00F229BE" w:rsidRDefault="00F7164D" w:rsidP="00F7164D">
                            <w:pPr>
                              <w:pStyle w:val="ListParagraph"/>
                              <w:numPr>
                                <w:ilvl w:val="1"/>
                                <w:numId w:val="18"/>
                              </w:numPr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</w:pPr>
                            <w:r w:rsidRPr="00F229BE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Overall cost: $5</w:t>
                            </w:r>
                            <w:r w:rsidR="008567B8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.</w:t>
                            </w:r>
                            <w:r w:rsidRPr="00F229BE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90</w:t>
                            </w:r>
                            <w:r w:rsidR="008567B8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3</w:t>
                            </w:r>
                            <w:r w:rsidR="00BB45C5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/kg</w:t>
                            </w:r>
                          </w:p>
                          <w:p w14:paraId="4C16F567" w14:textId="148115EC" w:rsidR="00F7164D" w:rsidRPr="00F229BE" w:rsidRDefault="00F229BE" w:rsidP="00F7164D">
                            <w:pPr>
                              <w:pStyle w:val="ListParagraph"/>
                              <w:numPr>
                                <w:ilvl w:val="1"/>
                                <w:numId w:val="18"/>
                              </w:numPr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</w:pPr>
                            <w:r w:rsidRPr="00F229BE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 xml:space="preserve">Product A Cheese Production: </w:t>
                            </w:r>
                            <w:r w:rsidR="008567B8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0.</w:t>
                            </w:r>
                            <w:r w:rsidRPr="00F229BE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442</w:t>
                            </w:r>
                            <w:r w:rsidR="00BB45C5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 xml:space="preserve"> kg</w:t>
                            </w:r>
                          </w:p>
                          <w:p w14:paraId="6D97BD95" w14:textId="235C551D" w:rsidR="00F229BE" w:rsidRPr="00F229BE" w:rsidRDefault="00F229BE" w:rsidP="00F229BE">
                            <w:pPr>
                              <w:pStyle w:val="ListParagraph"/>
                              <w:numPr>
                                <w:ilvl w:val="1"/>
                                <w:numId w:val="18"/>
                              </w:numPr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</w:pPr>
                            <w:r w:rsidRPr="00F229BE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 xml:space="preserve">Product </w:t>
                            </w:r>
                            <w:r w:rsidRPr="00F229BE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B Cheese</w:t>
                            </w:r>
                            <w:r w:rsidRPr="00F229BE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 xml:space="preserve"> Production: </w:t>
                            </w:r>
                            <w:r w:rsidR="008567B8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0.</w:t>
                            </w:r>
                            <w:r w:rsidRPr="00F229BE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4</w:t>
                            </w:r>
                            <w:r w:rsidRPr="00F229BE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61 kg</w:t>
                            </w:r>
                          </w:p>
                          <w:p w14:paraId="3CC07FE2" w14:textId="77777777" w:rsidR="00F229BE" w:rsidRPr="00D50B0D" w:rsidRDefault="00F229BE" w:rsidP="00F229BE">
                            <w:pPr>
                              <w:pStyle w:val="ListParagraph"/>
                              <w:ind w:left="14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1F51963" w14:textId="77777777" w:rsidR="00500DAE" w:rsidRPr="00D50B0D" w:rsidRDefault="00500DAE" w:rsidP="00500D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DBB06D" w14:textId="77777777" w:rsidR="00500DAE" w:rsidRDefault="00500DAE" w:rsidP="00500DAE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10C07AF" w14:textId="77777777" w:rsidR="00500DAE" w:rsidRPr="00EC4B91" w:rsidRDefault="00500DAE" w:rsidP="00500D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8FA65D" w14:textId="77777777" w:rsidR="00500DAE" w:rsidRDefault="00500DAE" w:rsidP="00500DAE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655BF" id="Text Box 45" o:spid="_x0000_s1038" type="#_x0000_t202" style="position:absolute;left:0;text-align:left;margin-left:-2.25pt;margin-top:531.9pt;width:501.85pt;height:233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" fillcolor="white [3201]" strokeweight=".5pt">
                <v:textbox>
                  <w:txbxContent>
                    <w:p w14:paraId="5D0A3992" w14:textId="60AF383C" w:rsidR="00500DAE" w:rsidRPr="00415582" w:rsidRDefault="00500DAE" w:rsidP="00500DAE">
                      <w:pPr>
                        <w:pStyle w:val="ListBullet"/>
                        <w:rPr>
                          <w:sz w:val="20"/>
                          <w:szCs w:val="20"/>
                        </w:rPr>
                      </w:pPr>
                      <w:r>
                        <w:t>Optimal</w:t>
                      </w:r>
                      <w:r>
                        <w:t xml:space="preserve"> </w:t>
                      </w:r>
                      <w:r>
                        <w:t>Solution</w:t>
                      </w:r>
                    </w:p>
                    <w:p w14:paraId="6C4F848E" w14:textId="68563B92" w:rsidR="00500DAE" w:rsidRDefault="00500DAE" w:rsidP="00500DA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 need to minimize the cost and hence the Optimum solution would require the Objective Value to be minimum.</w:t>
                      </w:r>
                    </w:p>
                    <w:p w14:paraId="4F3847C6" w14:textId="164D658E" w:rsidR="00500DAE" w:rsidRDefault="0092138C" w:rsidP="00500DA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 have four corner points (A, B, C and D) for the feasible region and let’s calculate the Objective value for each point. Below chart will provide the right picture for us.</w:t>
                      </w:r>
                    </w:p>
                    <w:tbl>
                      <w:tblPr>
                        <w:tblStyle w:val="GridTable1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434"/>
                        <w:gridCol w:w="2436"/>
                        <w:gridCol w:w="2437"/>
                        <w:gridCol w:w="2437"/>
                      </w:tblGrid>
                      <w:tr w:rsidR="00F7164D" w14:paraId="0F92CC5C" w14:textId="77777777" w:rsidTr="00F7164D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438" w:type="dxa"/>
                          </w:tcPr>
                          <w:p w14:paraId="2138F4F9" w14:textId="77777777" w:rsidR="0092138C" w:rsidRDefault="0092138C" w:rsidP="0092138C">
                            <w:pPr>
                              <w:pStyle w:val="ListParagraph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438" w:type="dxa"/>
                          </w:tcPr>
                          <w:p w14:paraId="211ABFFD" w14:textId="3C24CECE" w:rsidR="0092138C" w:rsidRDefault="0092138C" w:rsidP="0092138C">
                            <w:pPr>
                              <w:pStyle w:val="ListParagraph"/>
                              <w:ind w:left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X-Coordinate </w:t>
                            </w:r>
                          </w:p>
                        </w:tc>
                        <w:tc>
                          <w:tcPr>
                            <w:tcW w:w="2439" w:type="dxa"/>
                          </w:tcPr>
                          <w:p w14:paraId="1A4403FC" w14:textId="08D0120A" w:rsidR="0092138C" w:rsidRDefault="0092138C" w:rsidP="0092138C">
                            <w:pPr>
                              <w:pStyle w:val="ListParagraph"/>
                              <w:ind w:left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Y-Coordinate</w:t>
                            </w:r>
                          </w:p>
                        </w:tc>
                        <w:tc>
                          <w:tcPr>
                            <w:tcW w:w="2439" w:type="dxa"/>
                          </w:tcPr>
                          <w:p w14:paraId="3E59A16E" w14:textId="57303EBC" w:rsidR="0092138C" w:rsidRDefault="00F7164D" w:rsidP="0092138C">
                            <w:pPr>
                              <w:pStyle w:val="ListParagraph"/>
                              <w:ind w:left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Objective Value</w:t>
                            </w:r>
                          </w:p>
                        </w:tc>
                      </w:tr>
                      <w:tr w:rsidR="00F7164D" w14:paraId="1D132ED7" w14:textId="77777777" w:rsidTr="00F7164D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438" w:type="dxa"/>
                          </w:tcPr>
                          <w:p w14:paraId="0DB69F45" w14:textId="5EB9CEBA" w:rsidR="0092138C" w:rsidRPr="00F7164D" w:rsidRDefault="0092138C" w:rsidP="0092138C">
                            <w:pPr>
                              <w:pStyle w:val="ListParagraph"/>
                              <w:ind w:left="0"/>
                              <w:rPr>
                                <w:color w:val="C02942" w:themeColor="accent3"/>
                                <w:sz w:val="20"/>
                                <w:szCs w:val="20"/>
                              </w:rPr>
                            </w:pPr>
                            <w:r w:rsidRPr="00F7164D">
                              <w:rPr>
                                <w:color w:val="C02942" w:themeColor="accent3"/>
                                <w:sz w:val="20"/>
                                <w:szCs w:val="20"/>
                              </w:rPr>
                              <w:t>Point A</w:t>
                            </w:r>
                          </w:p>
                        </w:tc>
                        <w:tc>
                          <w:tcPr>
                            <w:tcW w:w="2438" w:type="dxa"/>
                          </w:tcPr>
                          <w:p w14:paraId="3208D63C" w14:textId="6DA5DA5A" w:rsidR="0092138C" w:rsidRPr="00F7164D" w:rsidRDefault="008567B8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0.</w:t>
                            </w:r>
                            <w:r w:rsidR="00F7164D" w:rsidRPr="00F7164D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442</w:t>
                            </w:r>
                          </w:p>
                        </w:tc>
                        <w:tc>
                          <w:tcPr>
                            <w:tcW w:w="2439" w:type="dxa"/>
                          </w:tcPr>
                          <w:p w14:paraId="180F902B" w14:textId="22E293B8" w:rsidR="0092138C" w:rsidRPr="00F7164D" w:rsidRDefault="008567B8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0.</w:t>
                            </w:r>
                            <w:r w:rsidR="00F7164D" w:rsidRPr="00F7164D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461</w:t>
                            </w:r>
                          </w:p>
                        </w:tc>
                        <w:tc>
                          <w:tcPr>
                            <w:tcW w:w="2439" w:type="dxa"/>
                          </w:tcPr>
                          <w:p w14:paraId="281A8954" w14:textId="6AE79939" w:rsidR="0092138C" w:rsidRPr="00F7164D" w:rsidRDefault="00F7164D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</w:pPr>
                            <w:r w:rsidRPr="00F7164D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5</w:t>
                            </w:r>
                            <w:r w:rsidR="008567B8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.</w:t>
                            </w:r>
                            <w:r w:rsidRPr="00F7164D">
                              <w:rPr>
                                <w:b/>
                                <w:bCs/>
                                <w:color w:val="C02942" w:themeColor="accent3"/>
                                <w:sz w:val="20"/>
                                <w:szCs w:val="20"/>
                              </w:rPr>
                              <w:t>903</w:t>
                            </w:r>
                          </w:p>
                        </w:tc>
                      </w:tr>
                      <w:tr w:rsidR="00000000" w14:paraId="276F5143" w14:textId="77777777" w:rsidTr="00F7164D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438" w:type="dxa"/>
                          </w:tcPr>
                          <w:p w14:paraId="03F8A0FC" w14:textId="4EE54647" w:rsidR="0092138C" w:rsidRDefault="0092138C" w:rsidP="0092138C">
                            <w:pPr>
                              <w:pStyle w:val="ListParagraph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Point B</w:t>
                            </w:r>
                          </w:p>
                        </w:tc>
                        <w:tc>
                          <w:tcPr>
                            <w:tcW w:w="2438" w:type="dxa"/>
                          </w:tcPr>
                          <w:p w14:paraId="7444A3D5" w14:textId="38B06665" w:rsidR="0092138C" w:rsidRDefault="008567B8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0.</w:t>
                            </w:r>
                            <w:r w:rsidR="00F7164D">
                              <w:rPr>
                                <w:sz w:val="20"/>
                                <w:szCs w:val="20"/>
                              </w:rPr>
                              <w:t>333</w:t>
                            </w:r>
                          </w:p>
                        </w:tc>
                        <w:tc>
                          <w:tcPr>
                            <w:tcW w:w="2439" w:type="dxa"/>
                          </w:tcPr>
                          <w:p w14:paraId="084E1CBE" w14:textId="72B2DE63" w:rsidR="0092138C" w:rsidRDefault="008567B8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0.</w:t>
                            </w:r>
                            <w:r w:rsidR="00F7164D">
                              <w:rPr>
                                <w:sz w:val="20"/>
                                <w:szCs w:val="20"/>
                              </w:rPr>
                              <w:t>625</w:t>
                            </w:r>
                          </w:p>
                        </w:tc>
                        <w:tc>
                          <w:tcPr>
                            <w:tcW w:w="2439" w:type="dxa"/>
                          </w:tcPr>
                          <w:p w14:paraId="37B149F7" w14:textId="1BC62D8A" w:rsidR="0092138C" w:rsidRDefault="00F7164D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666</w:t>
                            </w:r>
                          </w:p>
                        </w:tc>
                      </w:tr>
                      <w:tr w:rsidR="00F7164D" w14:paraId="4562C26F" w14:textId="77777777" w:rsidTr="00F7164D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438" w:type="dxa"/>
                          </w:tcPr>
                          <w:p w14:paraId="748D4A95" w14:textId="2497F5A0" w:rsidR="0092138C" w:rsidRDefault="0092138C" w:rsidP="0092138C">
                            <w:pPr>
                              <w:pStyle w:val="ListParagraph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Point C</w:t>
                            </w:r>
                          </w:p>
                        </w:tc>
                        <w:tc>
                          <w:tcPr>
                            <w:tcW w:w="2438" w:type="dxa"/>
                          </w:tcPr>
                          <w:p w14:paraId="6B732EC3" w14:textId="15F6C56C" w:rsidR="0092138C" w:rsidRDefault="008567B8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0.</w:t>
                            </w:r>
                            <w:r w:rsidR="00F7164D">
                              <w:rPr>
                                <w:sz w:val="20"/>
                                <w:szCs w:val="20"/>
                              </w:rPr>
                              <w:t>125</w:t>
                            </w:r>
                          </w:p>
                        </w:tc>
                        <w:tc>
                          <w:tcPr>
                            <w:tcW w:w="2439" w:type="dxa"/>
                          </w:tcPr>
                          <w:p w14:paraId="3CD5D9C3" w14:textId="06AEDFC0" w:rsidR="0092138C" w:rsidRDefault="00F7164D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439" w:type="dxa"/>
                          </w:tcPr>
                          <w:p w14:paraId="730FEF78" w14:textId="37007702" w:rsidR="0092138C" w:rsidRDefault="00F7164D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250</w:t>
                            </w:r>
                          </w:p>
                        </w:tc>
                      </w:tr>
                      <w:tr w:rsidR="00000000" w14:paraId="44437AB1" w14:textId="77777777" w:rsidTr="00F7164D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438" w:type="dxa"/>
                          </w:tcPr>
                          <w:p w14:paraId="78C9EF44" w14:textId="0EAEEB71" w:rsidR="0092138C" w:rsidRDefault="0092138C" w:rsidP="0092138C">
                            <w:pPr>
                              <w:pStyle w:val="ListParagraph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Point D</w:t>
                            </w:r>
                          </w:p>
                        </w:tc>
                        <w:tc>
                          <w:tcPr>
                            <w:tcW w:w="2438" w:type="dxa"/>
                          </w:tcPr>
                          <w:p w14:paraId="75ED06D3" w14:textId="3180F7F6" w:rsidR="0092138C" w:rsidRDefault="008567B8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0.</w:t>
                            </w:r>
                            <w:r w:rsidR="00F7164D">
                              <w:rPr>
                                <w:sz w:val="20"/>
                                <w:szCs w:val="20"/>
                              </w:rPr>
                              <w:t>2000</w:t>
                            </w:r>
                          </w:p>
                        </w:tc>
                        <w:tc>
                          <w:tcPr>
                            <w:tcW w:w="2439" w:type="dxa"/>
                          </w:tcPr>
                          <w:p w14:paraId="212BC810" w14:textId="2985F313" w:rsidR="0092138C" w:rsidRDefault="00F7164D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439" w:type="dxa"/>
                          </w:tcPr>
                          <w:p w14:paraId="27A6C796" w14:textId="3BB57714" w:rsidR="0092138C" w:rsidRDefault="00F7164D" w:rsidP="0092138C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000</w:t>
                            </w:r>
                          </w:p>
                        </w:tc>
                      </w:tr>
                    </w:tbl>
                    <w:p w14:paraId="257844D3" w14:textId="4066FDBE" w:rsidR="00500DAE" w:rsidRDefault="00F7164D" w:rsidP="00F7164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Looking at above calculations, as Point A (</w:t>
                      </w:r>
                      <w:r w:rsidR="008567B8">
                        <w:rPr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sz w:val="20"/>
                          <w:szCs w:val="20"/>
                        </w:rPr>
                        <w:t xml:space="preserve">442, </w:t>
                      </w:r>
                      <w:r w:rsidR="008567B8">
                        <w:rPr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sz w:val="20"/>
                          <w:szCs w:val="20"/>
                        </w:rPr>
                        <w:t>461), we have minimum Objective Value (5</w:t>
                      </w:r>
                      <w:r w:rsidR="008567B8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>903).</w:t>
                      </w:r>
                    </w:p>
                    <w:p w14:paraId="6AEB0DD8" w14:textId="0ABBF5D3" w:rsidR="00F7164D" w:rsidRDefault="00F7164D" w:rsidP="00F7164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So Optimal solution is </w:t>
                      </w:r>
                      <w:r w:rsidR="00F229BE">
                        <w:rPr>
                          <w:sz w:val="20"/>
                          <w:szCs w:val="20"/>
                        </w:rPr>
                        <w:t>(rounded to nearest Decimal)</w:t>
                      </w:r>
                    </w:p>
                    <w:p w14:paraId="556BC154" w14:textId="6D5D9749" w:rsidR="00F7164D" w:rsidRPr="00F229BE" w:rsidRDefault="00F7164D" w:rsidP="00F7164D">
                      <w:pPr>
                        <w:pStyle w:val="ListParagraph"/>
                        <w:numPr>
                          <w:ilvl w:val="1"/>
                          <w:numId w:val="18"/>
                        </w:numPr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</w:pPr>
                      <w:r w:rsidRPr="00F229BE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Overall cost: $5</w:t>
                      </w:r>
                      <w:r w:rsidR="008567B8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.</w:t>
                      </w:r>
                      <w:r w:rsidRPr="00F229BE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90</w:t>
                      </w:r>
                      <w:r w:rsidR="008567B8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3</w:t>
                      </w:r>
                      <w:r w:rsidR="00BB45C5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/kg</w:t>
                      </w:r>
                    </w:p>
                    <w:p w14:paraId="4C16F567" w14:textId="148115EC" w:rsidR="00F7164D" w:rsidRPr="00F229BE" w:rsidRDefault="00F229BE" w:rsidP="00F7164D">
                      <w:pPr>
                        <w:pStyle w:val="ListParagraph"/>
                        <w:numPr>
                          <w:ilvl w:val="1"/>
                          <w:numId w:val="18"/>
                        </w:numPr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</w:pPr>
                      <w:r w:rsidRPr="00F229BE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 xml:space="preserve">Product A Cheese Production: </w:t>
                      </w:r>
                      <w:r w:rsidR="008567B8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0.</w:t>
                      </w:r>
                      <w:r w:rsidRPr="00F229BE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442</w:t>
                      </w:r>
                      <w:r w:rsidR="00BB45C5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 xml:space="preserve"> kg</w:t>
                      </w:r>
                    </w:p>
                    <w:p w14:paraId="6D97BD95" w14:textId="235C551D" w:rsidR="00F229BE" w:rsidRPr="00F229BE" w:rsidRDefault="00F229BE" w:rsidP="00F229BE">
                      <w:pPr>
                        <w:pStyle w:val="ListParagraph"/>
                        <w:numPr>
                          <w:ilvl w:val="1"/>
                          <w:numId w:val="18"/>
                        </w:numPr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</w:pPr>
                      <w:r w:rsidRPr="00F229BE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 xml:space="preserve">Product </w:t>
                      </w:r>
                      <w:r w:rsidRPr="00F229BE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B Cheese</w:t>
                      </w:r>
                      <w:r w:rsidRPr="00F229BE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 xml:space="preserve"> Production: </w:t>
                      </w:r>
                      <w:r w:rsidR="008567B8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0.</w:t>
                      </w:r>
                      <w:r w:rsidRPr="00F229BE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4</w:t>
                      </w:r>
                      <w:r w:rsidRPr="00F229BE">
                        <w:rPr>
                          <w:b/>
                          <w:bCs/>
                          <w:color w:val="C02942" w:themeColor="accent3"/>
                          <w:sz w:val="20"/>
                          <w:szCs w:val="20"/>
                        </w:rPr>
                        <w:t>61 kg</w:t>
                      </w:r>
                    </w:p>
                    <w:p w14:paraId="3CC07FE2" w14:textId="77777777" w:rsidR="00F229BE" w:rsidRPr="00D50B0D" w:rsidRDefault="00F229BE" w:rsidP="00F229BE">
                      <w:pPr>
                        <w:pStyle w:val="ListParagraph"/>
                        <w:ind w:left="1440"/>
                        <w:rPr>
                          <w:sz w:val="20"/>
                          <w:szCs w:val="20"/>
                        </w:rPr>
                      </w:pPr>
                    </w:p>
                    <w:p w14:paraId="11F51963" w14:textId="77777777" w:rsidR="00500DAE" w:rsidRPr="00D50B0D" w:rsidRDefault="00500DAE" w:rsidP="00500D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2DBB06D" w14:textId="77777777" w:rsidR="00500DAE" w:rsidRDefault="00500DAE" w:rsidP="00500DAE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  <w:p w14:paraId="410C07AF" w14:textId="77777777" w:rsidR="00500DAE" w:rsidRPr="00EC4B91" w:rsidRDefault="00500DAE" w:rsidP="00500D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58FA65D" w14:textId="77777777" w:rsidR="00500DAE" w:rsidRDefault="00500DAE" w:rsidP="00500DAE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754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7BBE6E" wp14:editId="122BE982">
                <wp:simplePos x="0" y="0"/>
                <wp:positionH relativeFrom="column">
                  <wp:posOffset>-25765</wp:posOffset>
                </wp:positionH>
                <wp:positionV relativeFrom="paragraph">
                  <wp:posOffset>4519773</wp:posOffset>
                </wp:positionV>
                <wp:extent cx="6373495" cy="2190750"/>
                <wp:effectExtent l="0" t="0" r="14605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DAF84" w14:textId="38C2C840" w:rsidR="00EC4B91" w:rsidRPr="00415582" w:rsidRDefault="00500DAE" w:rsidP="00EC4B91">
                            <w:pPr>
                              <w:pStyle w:val="ListBulle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>F</w:t>
                            </w:r>
                            <w:r w:rsidR="00EC4B91">
                              <w:t>easible region</w:t>
                            </w:r>
                          </w:p>
                          <w:p w14:paraId="65415D09" w14:textId="6DB7EF76" w:rsidR="00EC4B91" w:rsidRDefault="00EC4B91" w:rsidP="00EC4B9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The feasible region lies towards the Origin for line C2 and away from the Origin for lines C1, C3 and C4</w:t>
                            </w:r>
                            <w:r w:rsidR="00D50B0D">
                              <w:rPr>
                                <w:sz w:val="20"/>
                                <w:szCs w:val="20"/>
                              </w:rPr>
                              <w:t xml:space="preserve"> in Q1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6B484D">
                              <w:rPr>
                                <w:sz w:val="20"/>
                                <w:szCs w:val="20"/>
                              </w:rPr>
                              <w:t xml:space="preserve"> Below table is helpful for the same:</w:t>
                            </w:r>
                          </w:p>
                          <w:tbl>
                            <w:tblPr>
                              <w:tblStyle w:val="GridTable1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39"/>
                              <w:gridCol w:w="2155"/>
                              <w:gridCol w:w="2334"/>
                              <w:gridCol w:w="1854"/>
                              <w:gridCol w:w="1854"/>
                            </w:tblGrid>
                            <w:tr w:rsidR="006B484D" w14:paraId="232B5E80" w14:textId="77777777" w:rsidTr="008567B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4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39" w:type="dxa"/>
                                </w:tcPr>
                                <w:p w14:paraId="52E73621" w14:textId="6B4AF949" w:rsidR="006B484D" w:rsidRDefault="006B484D" w:rsidP="006B484D">
                                  <w:pPr>
                                    <w:pStyle w:val="ListParagraph"/>
                                    <w:ind w:left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Constraint</w:t>
                                  </w:r>
                                </w:p>
                              </w:tc>
                              <w:tc>
                                <w:tcPr>
                                  <w:tcW w:w="2155" w:type="dxa"/>
                                </w:tcPr>
                                <w:p w14:paraId="0B146EDA" w14:textId="7AEE089E" w:rsidR="006B484D" w:rsidRDefault="006B484D" w:rsidP="006B484D">
                                  <w:pPr>
                                    <w:pStyle w:val="ListParagraph"/>
                                    <w:ind w:left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Equation</w:t>
                                  </w:r>
                                </w:p>
                              </w:tc>
                              <w:tc>
                                <w:tcPr>
                                  <w:tcW w:w="2334" w:type="dxa"/>
                                </w:tcPr>
                                <w:p w14:paraId="29ED5306" w14:textId="4D08E40A" w:rsidR="006B484D" w:rsidRDefault="006B484D" w:rsidP="006B484D">
                                  <w:pPr>
                                    <w:pStyle w:val="ListParagraph"/>
                                    <w:ind w:left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Value post </w:t>
                                  </w:r>
                                  <w:r w:rsidR="00D50B0D">
                                    <w:rPr>
                                      <w:sz w:val="20"/>
                                      <w:szCs w:val="20"/>
                                    </w:rPr>
                                    <w:t>Origin substitution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 w14:paraId="1096DF01" w14:textId="09377BBD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Solution towards Origin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 w14:paraId="06F5EA54" w14:textId="4AB50086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Solution Away from the Origin</w:t>
                                  </w:r>
                                </w:p>
                              </w:tc>
                            </w:tr>
                            <w:tr w:rsidR="006B484D" w14:paraId="31CAE6B5" w14:textId="77777777" w:rsidTr="008567B8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39" w:type="dxa"/>
                                </w:tcPr>
                                <w:p w14:paraId="3562B332" w14:textId="34F4B1A3" w:rsidR="006B484D" w:rsidRDefault="00D50B0D" w:rsidP="006B484D">
                                  <w:pPr>
                                    <w:pStyle w:val="ListParagraph"/>
                                    <w:ind w:left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="008567B8">
                                    <w:rPr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55" w:type="dxa"/>
                                </w:tcPr>
                                <w:p w14:paraId="26814262" w14:textId="333C02C0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3x + 8Y &lt;= 6</w:t>
                                  </w:r>
                                </w:p>
                              </w:tc>
                              <w:tc>
                                <w:tcPr>
                                  <w:tcW w:w="2334" w:type="dxa"/>
                                </w:tcPr>
                                <w:p w14:paraId="47DC6C70" w14:textId="7BE4C67D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0 &lt;= 6 (True)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 w14:paraId="6E38DF6C" w14:textId="385115C6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 w14:paraId="16E0312A" w14:textId="6ED5741E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6B484D" w14:paraId="0C03E537" w14:textId="77777777" w:rsidTr="008567B8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39" w:type="dxa"/>
                                </w:tcPr>
                                <w:p w14:paraId="50018E69" w14:textId="468B95D0" w:rsidR="006B484D" w:rsidRDefault="00D50B0D" w:rsidP="006B484D">
                                  <w:pPr>
                                    <w:pStyle w:val="ListParagraph"/>
                                    <w:ind w:left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="008567B8">
                                    <w:rPr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55" w:type="dxa"/>
                                </w:tcPr>
                                <w:p w14:paraId="66C1381F" w14:textId="5F7D3DC0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6x + 4Y &gt;= 4</w:t>
                                  </w:r>
                                  <w:r w:rsidR="008567B8">
                                    <w:rPr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34" w:type="dxa"/>
                                </w:tcPr>
                                <w:p w14:paraId="1D92DF45" w14:textId="01A6AD0B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0 &gt;= 4</w:t>
                                  </w:r>
                                  <w:r w:rsidR="008567B8">
                                    <w:rPr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5 (Not True)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 w14:paraId="268C2406" w14:textId="2C399D7A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 w14:paraId="694EB85E" w14:textId="172D5AA1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True</w:t>
                                  </w:r>
                                </w:p>
                              </w:tc>
                            </w:tr>
                            <w:tr w:rsidR="006B484D" w14:paraId="6EBCDC30" w14:textId="77777777" w:rsidTr="008567B8">
                              <w:trPr>
                                <w:trHeight w:val="2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39" w:type="dxa"/>
                                </w:tcPr>
                                <w:p w14:paraId="0C7D1426" w14:textId="20E972A4" w:rsidR="006B484D" w:rsidRDefault="00D50B0D" w:rsidP="006B484D">
                                  <w:pPr>
                                    <w:pStyle w:val="ListParagraph"/>
                                    <w:ind w:left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="008567B8">
                                    <w:rPr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55" w:type="dxa"/>
                                </w:tcPr>
                                <w:p w14:paraId="357AACE1" w14:textId="70C01907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4x + 7Y &gt;= 5</w:t>
                                  </w:r>
                                </w:p>
                              </w:tc>
                              <w:tc>
                                <w:tcPr>
                                  <w:tcW w:w="2334" w:type="dxa"/>
                                </w:tcPr>
                                <w:p w14:paraId="3E46FA9F" w14:textId="46AE1320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0 &gt;= 5 (Not True)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 w14:paraId="44097928" w14:textId="75259B0F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854" w:type="dxa"/>
                                </w:tcPr>
                                <w:p w14:paraId="3A79D3BD" w14:textId="706AE381" w:rsidR="006B484D" w:rsidRDefault="00D50B0D" w:rsidP="006B484D">
                                  <w:pPr>
                                    <w:pStyle w:val="ListParagraph"/>
                                    <w:ind w:left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True</w:t>
                                  </w:r>
                                </w:p>
                              </w:tc>
                            </w:tr>
                          </w:tbl>
                          <w:p w14:paraId="72108F84" w14:textId="65E01C6A" w:rsidR="00500DAE" w:rsidRPr="008567B8" w:rsidRDefault="00D50B0D" w:rsidP="008567B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Feasible region is drawn based on the guidelines provided in above table and the quadrilateral ABCD </w:t>
                            </w:r>
                            <w:r w:rsidR="00500DAE">
                              <w:rPr>
                                <w:sz w:val="20"/>
                                <w:szCs w:val="20"/>
                              </w:rPr>
                              <w:t>is turned out to be the feasible region. (Shaded in the graph above).</w:t>
                            </w:r>
                          </w:p>
                          <w:p w14:paraId="07118F68" w14:textId="77777777" w:rsidR="00D50B0D" w:rsidRPr="00D50B0D" w:rsidRDefault="00D50B0D" w:rsidP="00D50B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A2769D9" w14:textId="77777777" w:rsidR="00EC4B91" w:rsidRDefault="00EC4B91" w:rsidP="00EC4B91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0C71B5F" w14:textId="77777777" w:rsidR="00EC4B91" w:rsidRPr="00EC4B91" w:rsidRDefault="00EC4B91" w:rsidP="00EC4B9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79AFE6F" w14:textId="77777777" w:rsidR="00EC4B91" w:rsidRDefault="00EC4B91" w:rsidP="00EC4B91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BBE6E" id="Text Box 44" o:spid="_x0000_s1039" type="#_x0000_t202" style="position:absolute;left:0;text-align:left;margin-left:-2.05pt;margin-top:355.9pt;width:501.85pt;height:172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" fillcolor="white [3201]" strokeweight=".5pt">
                <v:textbox>
                  <w:txbxContent>
                    <w:p w14:paraId="12EDAF84" w14:textId="38C2C840" w:rsidR="00EC4B91" w:rsidRPr="00415582" w:rsidRDefault="00500DAE" w:rsidP="00EC4B91">
                      <w:pPr>
                        <w:pStyle w:val="ListBullet"/>
                        <w:rPr>
                          <w:sz w:val="20"/>
                          <w:szCs w:val="20"/>
                        </w:rPr>
                      </w:pPr>
                      <w:r>
                        <w:t>F</w:t>
                      </w:r>
                      <w:r w:rsidR="00EC4B91">
                        <w:t>easible region</w:t>
                      </w:r>
                    </w:p>
                    <w:p w14:paraId="65415D09" w14:textId="6DB7EF76" w:rsidR="00EC4B91" w:rsidRDefault="00EC4B91" w:rsidP="00EC4B9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The feasible region lies towards the Origin for line C2 and away from the Origin for lines C1, C3 and C4</w:t>
                      </w:r>
                      <w:r w:rsidR="00D50B0D">
                        <w:rPr>
                          <w:sz w:val="20"/>
                          <w:szCs w:val="20"/>
                        </w:rPr>
                        <w:t xml:space="preserve"> in Q1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="006B484D">
                        <w:rPr>
                          <w:sz w:val="20"/>
                          <w:szCs w:val="20"/>
                        </w:rPr>
                        <w:t xml:space="preserve"> Below table is helpful for the same:</w:t>
                      </w:r>
                    </w:p>
                    <w:tbl>
                      <w:tblPr>
                        <w:tblStyle w:val="GridTable1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39"/>
                        <w:gridCol w:w="2155"/>
                        <w:gridCol w:w="2334"/>
                        <w:gridCol w:w="1854"/>
                        <w:gridCol w:w="1854"/>
                      </w:tblGrid>
                      <w:tr w:rsidR="006B484D" w14:paraId="232B5E80" w14:textId="77777777" w:rsidTr="008567B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4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39" w:type="dxa"/>
                          </w:tcPr>
                          <w:p w14:paraId="52E73621" w14:textId="6B4AF949" w:rsidR="006B484D" w:rsidRDefault="006B484D" w:rsidP="006B484D">
                            <w:pPr>
                              <w:pStyle w:val="ListParagraph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Constraint</w:t>
                            </w:r>
                          </w:p>
                        </w:tc>
                        <w:tc>
                          <w:tcPr>
                            <w:tcW w:w="2155" w:type="dxa"/>
                          </w:tcPr>
                          <w:p w14:paraId="0B146EDA" w14:textId="7AEE089E" w:rsidR="006B484D" w:rsidRDefault="006B484D" w:rsidP="006B484D">
                            <w:pPr>
                              <w:pStyle w:val="ListParagraph"/>
                              <w:ind w:left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Equation</w:t>
                            </w:r>
                          </w:p>
                        </w:tc>
                        <w:tc>
                          <w:tcPr>
                            <w:tcW w:w="2334" w:type="dxa"/>
                          </w:tcPr>
                          <w:p w14:paraId="29ED5306" w14:textId="4D08E40A" w:rsidR="006B484D" w:rsidRDefault="006B484D" w:rsidP="006B484D">
                            <w:pPr>
                              <w:pStyle w:val="ListParagraph"/>
                              <w:ind w:left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Value post </w:t>
                            </w:r>
                            <w:r w:rsidR="00D50B0D">
                              <w:rPr>
                                <w:sz w:val="20"/>
                                <w:szCs w:val="20"/>
                              </w:rPr>
                              <w:t>Origin substitution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 w14:paraId="1096DF01" w14:textId="09377BBD" w:rsidR="006B484D" w:rsidRDefault="00D50B0D" w:rsidP="006B484D">
                            <w:pPr>
                              <w:pStyle w:val="ListParagraph"/>
                              <w:ind w:left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Solution towards Origin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 w14:paraId="06F5EA54" w14:textId="4AB50086" w:rsidR="006B484D" w:rsidRDefault="00D50B0D" w:rsidP="006B484D">
                            <w:pPr>
                              <w:pStyle w:val="ListParagraph"/>
                              <w:ind w:left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Solution Away from the Origin</w:t>
                            </w:r>
                          </w:p>
                        </w:tc>
                      </w:tr>
                      <w:tr w:rsidR="006B484D" w14:paraId="31CAE6B5" w14:textId="77777777" w:rsidTr="008567B8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39" w:type="dxa"/>
                          </w:tcPr>
                          <w:p w14:paraId="3562B332" w14:textId="34F4B1A3" w:rsidR="006B484D" w:rsidRDefault="00D50B0D" w:rsidP="006B484D">
                            <w:pPr>
                              <w:pStyle w:val="ListParagraph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55" w:type="dxa"/>
                          </w:tcPr>
                          <w:p w14:paraId="26814262" w14:textId="333C02C0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3x + 8Y &lt;= 6</w:t>
                            </w:r>
                          </w:p>
                        </w:tc>
                        <w:tc>
                          <w:tcPr>
                            <w:tcW w:w="2334" w:type="dxa"/>
                          </w:tcPr>
                          <w:p w14:paraId="47DC6C70" w14:textId="7BE4C67D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 &lt;= 6 (True)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 w14:paraId="6E38DF6C" w14:textId="385115C6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 w14:paraId="16E0312A" w14:textId="6ED5741E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False</w:t>
                            </w:r>
                          </w:p>
                        </w:tc>
                      </w:tr>
                      <w:tr w:rsidR="006B484D" w14:paraId="0C03E537" w14:textId="77777777" w:rsidTr="008567B8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39" w:type="dxa"/>
                          </w:tcPr>
                          <w:p w14:paraId="50018E69" w14:textId="468B95D0" w:rsidR="006B484D" w:rsidRDefault="00D50B0D" w:rsidP="006B484D">
                            <w:pPr>
                              <w:pStyle w:val="ListParagraph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55" w:type="dxa"/>
                          </w:tcPr>
                          <w:p w14:paraId="66C1381F" w14:textId="5F7D3DC0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6x + 4Y &gt;= 4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334" w:type="dxa"/>
                          </w:tcPr>
                          <w:p w14:paraId="1D92DF45" w14:textId="01A6AD0B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 &gt;= 4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 (Not True)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 w14:paraId="268C2406" w14:textId="2C399D7A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 w14:paraId="694EB85E" w14:textId="172D5AA1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True</w:t>
                            </w:r>
                          </w:p>
                        </w:tc>
                      </w:tr>
                      <w:tr w:rsidR="006B484D" w14:paraId="6EBCDC30" w14:textId="77777777" w:rsidTr="008567B8">
                        <w:trPr>
                          <w:trHeight w:val="2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39" w:type="dxa"/>
                          </w:tcPr>
                          <w:p w14:paraId="0C7D1426" w14:textId="20E972A4" w:rsidR="006B484D" w:rsidRDefault="00D50B0D" w:rsidP="006B484D">
                            <w:pPr>
                              <w:pStyle w:val="ListParagraph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="008567B8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55" w:type="dxa"/>
                          </w:tcPr>
                          <w:p w14:paraId="357AACE1" w14:textId="70C01907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4x + 7Y &gt;= 5</w:t>
                            </w:r>
                          </w:p>
                        </w:tc>
                        <w:tc>
                          <w:tcPr>
                            <w:tcW w:w="2334" w:type="dxa"/>
                          </w:tcPr>
                          <w:p w14:paraId="3E46FA9F" w14:textId="46AE1320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 &gt;= 5 (Not True)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 w14:paraId="44097928" w14:textId="75259B0F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854" w:type="dxa"/>
                          </w:tcPr>
                          <w:p w14:paraId="3A79D3BD" w14:textId="706AE381" w:rsidR="006B484D" w:rsidRDefault="00D50B0D" w:rsidP="006B484D">
                            <w:pPr>
                              <w:pStyle w:val="ListParagraph"/>
                              <w:ind w:left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True</w:t>
                            </w:r>
                          </w:p>
                        </w:tc>
                      </w:tr>
                    </w:tbl>
                    <w:p w14:paraId="72108F84" w14:textId="65E01C6A" w:rsidR="00500DAE" w:rsidRPr="008567B8" w:rsidRDefault="00D50B0D" w:rsidP="008567B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Feasible region is drawn based on the guidelines provided in above table and the quadrilateral ABCD </w:t>
                      </w:r>
                      <w:r w:rsidR="00500DAE">
                        <w:rPr>
                          <w:sz w:val="20"/>
                          <w:szCs w:val="20"/>
                        </w:rPr>
                        <w:t>is turned out to be the feasible region. (Shaded in the graph above).</w:t>
                      </w:r>
                    </w:p>
                    <w:p w14:paraId="07118F68" w14:textId="77777777" w:rsidR="00D50B0D" w:rsidRPr="00D50B0D" w:rsidRDefault="00D50B0D" w:rsidP="00D50B0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A2769D9" w14:textId="77777777" w:rsidR="00EC4B91" w:rsidRDefault="00EC4B91" w:rsidP="00EC4B91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  <w:p w14:paraId="70C71B5F" w14:textId="77777777" w:rsidR="00EC4B91" w:rsidRPr="00EC4B91" w:rsidRDefault="00EC4B91" w:rsidP="00EC4B9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79AFE6F" w14:textId="77777777" w:rsidR="00EC4B91" w:rsidRDefault="00EC4B91" w:rsidP="00EC4B91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42F5" w:rsidRPr="007D42F5">
        <w:drawing>
          <wp:inline distT="0" distB="0" distL="0" distR="0" wp14:anchorId="35D446D6" wp14:editId="51C8AB4A">
            <wp:extent cx="6888480" cy="4423498"/>
            <wp:effectExtent l="12700" t="12700" r="762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6931" cy="4473876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 w:rsidR="006758C6">
        <w:br w:type="page"/>
      </w:r>
    </w:p>
    <w:p w14:paraId="6C41B6AA" w14:textId="5F5DC4CE" w:rsidR="00555AEB" w:rsidRDefault="00BB45C5" w:rsidP="00E06CD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E91F822" wp14:editId="0C54908D">
                <wp:simplePos x="0" y="0"/>
                <wp:positionH relativeFrom="column">
                  <wp:posOffset>-2272</wp:posOffset>
                </wp:positionH>
                <wp:positionV relativeFrom="paragraph">
                  <wp:posOffset>460894</wp:posOffset>
                </wp:positionV>
                <wp:extent cx="6373495" cy="1962289"/>
                <wp:effectExtent l="0" t="0" r="14605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19622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5BC2A" w14:textId="34C862AF" w:rsidR="00E06CD6" w:rsidRPr="00415582" w:rsidRDefault="00BB45C5" w:rsidP="00E06CD6">
                            <w:pPr>
                              <w:pStyle w:val="ListBulle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>Range for the cost of A</w:t>
                            </w:r>
                          </w:p>
                          <w:p w14:paraId="04288330" w14:textId="3A81AB81" w:rsidR="00E06CD6" w:rsidRPr="00E06CD6" w:rsidRDefault="00E06CD6" w:rsidP="00E06CD6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06CD6">
                              <w:rPr>
                                <w:rFonts w:asciiTheme="majorHAnsi" w:hAnsiTheme="majorHAnsi" w:cstheme="majorHAnsi"/>
                                <w:color w:val="auto"/>
                                <w:sz w:val="20"/>
                                <w:szCs w:val="20"/>
                                <w:lang w:val="en-GB" w:bidi="hi-IN"/>
                              </w:rPr>
                              <w:t xml:space="preserve">The equation of the line for Objective function with the value as Optimum value is </w:t>
                            </w:r>
                            <w:r w:rsidRPr="00E06CD6">
                              <w:rPr>
                                <w:rFonts w:asciiTheme="majorHAnsi" w:hAnsiTheme="majorHAnsi" w:cstheme="majorHAnsi"/>
                                <w:color w:val="auto"/>
                                <w:sz w:val="20"/>
                                <w:szCs w:val="20"/>
                                <w:lang w:val="en-GB" w:bidi="hi-IN"/>
                              </w:rPr>
                              <w:sym w:font="Wingdings" w:char="F0E0"/>
                            </w:r>
                            <w:r w:rsidRPr="00E06CD6">
                              <w:rPr>
                                <w:rFonts w:asciiTheme="majorHAnsi" w:hAnsiTheme="majorHAnsi" w:cstheme="majorHAnsi"/>
                                <w:color w:val="auto"/>
                                <w:sz w:val="20"/>
                                <w:szCs w:val="20"/>
                                <w:lang w:val="en-GB" w:bidi="hi-IN"/>
                              </w:rPr>
                              <w:t xml:space="preserve"> </w:t>
                            </w:r>
                            <w:r w:rsidRPr="00E06CD6">
                              <w:rPr>
                                <w:rFonts w:asciiTheme="majorHAnsi" w:hAnsiTheme="majorHAnsi" w:cstheme="majorHAnsi"/>
                                <w:color w:val="C10000"/>
                                <w:sz w:val="20"/>
                                <w:szCs w:val="20"/>
                                <w:lang w:val="en-GB" w:bidi="hi-IN"/>
                              </w:rPr>
                              <w:t>5X + 8Y = 5</w:t>
                            </w:r>
                            <w:r w:rsidR="00BB45C5">
                              <w:rPr>
                                <w:rFonts w:asciiTheme="majorHAnsi" w:hAnsiTheme="majorHAnsi" w:cstheme="majorHAnsi"/>
                                <w:color w:val="C10000"/>
                                <w:sz w:val="20"/>
                                <w:szCs w:val="20"/>
                                <w:lang w:val="en-GB" w:bidi="hi-IN"/>
                              </w:rPr>
                              <w:t>.</w:t>
                            </w:r>
                            <w:r w:rsidRPr="00E06CD6">
                              <w:rPr>
                                <w:rFonts w:asciiTheme="majorHAnsi" w:hAnsiTheme="majorHAnsi" w:cstheme="majorHAnsi"/>
                                <w:color w:val="C10000"/>
                                <w:sz w:val="20"/>
                                <w:szCs w:val="20"/>
                                <w:lang w:val="en-GB" w:bidi="hi-IN"/>
                              </w:rPr>
                              <w:t>903</w:t>
                            </w:r>
                          </w:p>
                          <w:p w14:paraId="3F9D9D9C" w14:textId="77777777" w:rsidR="00BB45C5" w:rsidRPr="00BB45C5" w:rsidRDefault="00E06CD6" w:rsidP="00BB45C5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06CD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The line is drawn with this equation and is displayed in the graph above shown in dotted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 xml:space="preserve"> </w:t>
                            </w:r>
                            <w:r w:rsidRPr="00E06CD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format.</w:t>
                            </w:r>
                          </w:p>
                          <w:p w14:paraId="498AAD53" w14:textId="5E1AA7A0" w:rsidR="00BB45C5" w:rsidRPr="00BB45C5" w:rsidRDefault="00BB45C5" w:rsidP="00BB45C5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BB45C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The line doesn’t pass through the feasible region except for the optimal point (point A) which is identified as the</w:t>
                            </w:r>
                          </w:p>
                          <w:p w14:paraId="760E9B3D" w14:textId="77777777" w:rsidR="00BB45C5" w:rsidRDefault="00BB45C5" w:rsidP="00BB45C5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optimal solution as above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.</w:t>
                            </w:r>
                          </w:p>
                          <w:p w14:paraId="4C822913" w14:textId="47F1F435" w:rsidR="00BB45C5" w:rsidRDefault="00BB45C5" w:rsidP="00BB45C5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This means that there is no other value of X and Y, which satisfies the Objective Function with Optimal value</w:t>
                            </w:r>
                          </w:p>
                          <w:p w14:paraId="19AAC869" w14:textId="30B78A95" w:rsidR="00BB45C5" w:rsidRDefault="00BB45C5" w:rsidP="00BB45C5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and passes through the feasible region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.</w:t>
                            </w:r>
                          </w:p>
                          <w:p w14:paraId="15D35324" w14:textId="38F3F56C" w:rsidR="00BB45C5" w:rsidRPr="00BB45C5" w:rsidRDefault="00BB45C5" w:rsidP="00BB45C5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</w:pPr>
                            <w:r w:rsidRPr="00BB45C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 xml:space="preserve">From this observation, it is concluded that the only value of Product A as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0.</w:t>
                            </w:r>
                            <w:r w:rsidRPr="00BB45C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442 is the optimum point with</w:t>
                            </w:r>
                          </w:p>
                          <w:p w14:paraId="57D2B8AE" w14:textId="5B7170EA" w:rsidR="00E06CD6" w:rsidRPr="00BB45C5" w:rsidRDefault="00BB45C5" w:rsidP="00BB45C5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lowest cost of $5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903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 w:bidi="hi-IN"/>
                              </w:rPr>
                              <w:t>/kg</w:t>
                            </w:r>
                          </w:p>
                          <w:p w14:paraId="4A03D097" w14:textId="77777777" w:rsidR="00E06CD6" w:rsidRPr="00EC4B91" w:rsidRDefault="00E06CD6" w:rsidP="00E06C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66017B" w14:textId="77777777" w:rsidR="00E06CD6" w:rsidRDefault="00E06CD6" w:rsidP="00E06CD6">
                            <w:pPr>
                              <w:pStyle w:val="ListParagrap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1F822" id="Text Box 48" o:spid="_x0000_s1040" type="#_x0000_t202" style="position:absolute;margin-left:-.2pt;margin-top:36.3pt;width:501.85pt;height:154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" fillcolor="white [3201]" strokeweight=".5pt">
                <v:textbox>
                  <w:txbxContent>
                    <w:p w14:paraId="1E85BC2A" w14:textId="34C862AF" w:rsidR="00E06CD6" w:rsidRPr="00415582" w:rsidRDefault="00BB45C5" w:rsidP="00E06CD6">
                      <w:pPr>
                        <w:pStyle w:val="ListBullet"/>
                        <w:rPr>
                          <w:sz w:val="20"/>
                          <w:szCs w:val="20"/>
                        </w:rPr>
                      </w:pPr>
                      <w:r>
                        <w:t>Range for the cost of A</w:t>
                      </w:r>
                    </w:p>
                    <w:p w14:paraId="04288330" w14:textId="3A81AB81" w:rsidR="00E06CD6" w:rsidRPr="00E06CD6" w:rsidRDefault="00E06CD6" w:rsidP="00E06CD6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E06CD6">
                        <w:rPr>
                          <w:rFonts w:asciiTheme="majorHAnsi" w:hAnsiTheme="majorHAnsi" w:cstheme="majorHAnsi"/>
                          <w:color w:val="auto"/>
                          <w:sz w:val="20"/>
                          <w:szCs w:val="20"/>
                          <w:lang w:val="en-GB" w:bidi="hi-IN"/>
                        </w:rPr>
                        <w:t xml:space="preserve">The equation of the line for Objective function with the value as Optimum value is </w:t>
                      </w:r>
                      <w:r w:rsidRPr="00E06CD6">
                        <w:rPr>
                          <w:rFonts w:asciiTheme="majorHAnsi" w:hAnsiTheme="majorHAnsi" w:cstheme="majorHAnsi"/>
                          <w:color w:val="auto"/>
                          <w:sz w:val="20"/>
                          <w:szCs w:val="20"/>
                          <w:lang w:val="en-GB" w:bidi="hi-IN"/>
                        </w:rPr>
                        <w:sym w:font="Wingdings" w:char="F0E0"/>
                      </w:r>
                      <w:r w:rsidRPr="00E06CD6">
                        <w:rPr>
                          <w:rFonts w:asciiTheme="majorHAnsi" w:hAnsiTheme="majorHAnsi" w:cstheme="majorHAnsi"/>
                          <w:color w:val="auto"/>
                          <w:sz w:val="20"/>
                          <w:szCs w:val="20"/>
                          <w:lang w:val="en-GB" w:bidi="hi-IN"/>
                        </w:rPr>
                        <w:t xml:space="preserve"> </w:t>
                      </w:r>
                      <w:r w:rsidRPr="00E06CD6">
                        <w:rPr>
                          <w:rFonts w:asciiTheme="majorHAnsi" w:hAnsiTheme="majorHAnsi" w:cstheme="majorHAnsi"/>
                          <w:color w:val="C10000"/>
                          <w:sz w:val="20"/>
                          <w:szCs w:val="20"/>
                          <w:lang w:val="en-GB" w:bidi="hi-IN"/>
                        </w:rPr>
                        <w:t>5X + 8Y = 5</w:t>
                      </w:r>
                      <w:r w:rsidR="00BB45C5">
                        <w:rPr>
                          <w:rFonts w:asciiTheme="majorHAnsi" w:hAnsiTheme="majorHAnsi" w:cstheme="majorHAnsi"/>
                          <w:color w:val="C10000"/>
                          <w:sz w:val="20"/>
                          <w:szCs w:val="20"/>
                          <w:lang w:val="en-GB" w:bidi="hi-IN"/>
                        </w:rPr>
                        <w:t>.</w:t>
                      </w:r>
                      <w:r w:rsidRPr="00E06CD6">
                        <w:rPr>
                          <w:rFonts w:asciiTheme="majorHAnsi" w:hAnsiTheme="majorHAnsi" w:cstheme="majorHAnsi"/>
                          <w:color w:val="C10000"/>
                          <w:sz w:val="20"/>
                          <w:szCs w:val="20"/>
                          <w:lang w:val="en-GB" w:bidi="hi-IN"/>
                        </w:rPr>
                        <w:t>903</w:t>
                      </w:r>
                    </w:p>
                    <w:p w14:paraId="3F9D9D9C" w14:textId="77777777" w:rsidR="00BB45C5" w:rsidRPr="00BB45C5" w:rsidRDefault="00E06CD6" w:rsidP="00BB45C5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E06CD6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The line is drawn with this equation and is displayed in the graph above shown in dotted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 xml:space="preserve"> </w:t>
                      </w:r>
                      <w:r w:rsidRPr="00E06CD6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format.</w:t>
                      </w:r>
                    </w:p>
                    <w:p w14:paraId="498AAD53" w14:textId="5E1AA7A0" w:rsidR="00BB45C5" w:rsidRPr="00BB45C5" w:rsidRDefault="00BB45C5" w:rsidP="00BB45C5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BB45C5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The line doesn’t pass through the feasible region except for the optimal point (point A) which is identified as the</w:t>
                      </w:r>
                    </w:p>
                    <w:p w14:paraId="760E9B3D" w14:textId="77777777" w:rsidR="00BB45C5" w:rsidRDefault="00BB45C5" w:rsidP="00BB45C5">
                      <w:pPr>
                        <w:pStyle w:val="ListParagraph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optimal solution as above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.</w:t>
                      </w:r>
                    </w:p>
                    <w:p w14:paraId="4C822913" w14:textId="47F1F435" w:rsidR="00BB45C5" w:rsidRDefault="00BB45C5" w:rsidP="00BB45C5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This means that there is no other value of X and Y, which satisfies the Objective Function with Optimal value</w:t>
                      </w:r>
                    </w:p>
                    <w:p w14:paraId="19AAC869" w14:textId="30B78A95" w:rsidR="00BB45C5" w:rsidRDefault="00BB45C5" w:rsidP="00BB45C5">
                      <w:pPr>
                        <w:pStyle w:val="ListParagraph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and passes through the feasible region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.</w:t>
                      </w:r>
                    </w:p>
                    <w:p w14:paraId="15D35324" w14:textId="38F3F56C" w:rsidR="00BB45C5" w:rsidRPr="00BB45C5" w:rsidRDefault="00BB45C5" w:rsidP="00BB45C5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</w:pPr>
                      <w:r w:rsidRPr="00BB45C5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 xml:space="preserve">From this observation, it is concluded that the only value of Product A as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0.</w:t>
                      </w:r>
                      <w:r w:rsidRPr="00BB45C5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442 is the optimum point with</w:t>
                      </w:r>
                    </w:p>
                    <w:p w14:paraId="57D2B8AE" w14:textId="5B7170EA" w:rsidR="00E06CD6" w:rsidRPr="00BB45C5" w:rsidRDefault="00BB45C5" w:rsidP="00BB45C5">
                      <w:pPr>
                        <w:pStyle w:val="ListParagraph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lowest cost of $5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903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 w:bidi="hi-IN"/>
                        </w:rPr>
                        <w:t>/kg</w:t>
                      </w:r>
                    </w:p>
                    <w:p w14:paraId="4A03D097" w14:textId="77777777" w:rsidR="00E06CD6" w:rsidRPr="00EC4B91" w:rsidRDefault="00E06CD6" w:rsidP="00E06CD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66017B" w14:textId="77777777" w:rsidR="00E06CD6" w:rsidRDefault="00E06CD6" w:rsidP="00E06CD6">
                      <w:pPr>
                        <w:pStyle w:val="ListParagraph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3D8D284" wp14:editId="348A132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73495" cy="343535"/>
                <wp:effectExtent l="0" t="0" r="14605" b="120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3435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279E6" w14:textId="5F8D708A" w:rsidR="00BB45C5" w:rsidRPr="002C59EC" w:rsidRDefault="00BB45C5" w:rsidP="00BB45C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Solution</w:t>
                            </w:r>
                            <w:r w:rsidRPr="002C59EC">
                              <w:rPr>
                                <w:sz w:val="28"/>
                                <w:szCs w:val="28"/>
                              </w:rPr>
                              <w:t xml:space="preserve"> 1(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</w:t>
                            </w:r>
                            <w:r w:rsidRPr="002C59EC">
                              <w:rPr>
                                <w:sz w:val="28"/>
                                <w:szCs w:val="28"/>
                              </w:rPr>
                              <w:t xml:space="preserve">) –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Range for the cost of A keeping Optimum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8D284" id="Text Box 49" o:spid="_x0000_s1041" type="#_x0000_t202" style="position:absolute;margin-left:0;margin-top:0;width:501.85pt;height:27.0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" fillcolor="white [3201]" strokecolor="black [3200]" strokeweight="1pt">
                <v:textbox>
                  <w:txbxContent>
                    <w:p w14:paraId="7CD279E6" w14:textId="5F8D708A" w:rsidR="00BB45C5" w:rsidRPr="002C59EC" w:rsidRDefault="00BB45C5" w:rsidP="00BB45C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Solution</w:t>
                      </w:r>
                      <w:r w:rsidRPr="002C59EC">
                        <w:rPr>
                          <w:sz w:val="28"/>
                          <w:szCs w:val="28"/>
                        </w:rPr>
                        <w:t xml:space="preserve"> 1(</w:t>
                      </w:r>
                      <w:r>
                        <w:rPr>
                          <w:sz w:val="28"/>
                          <w:szCs w:val="28"/>
                        </w:rPr>
                        <w:t>d</w:t>
                      </w:r>
                      <w:r w:rsidRPr="002C59EC">
                        <w:rPr>
                          <w:sz w:val="28"/>
                          <w:szCs w:val="28"/>
                        </w:rPr>
                        <w:t xml:space="preserve">) – </w:t>
                      </w:r>
                      <w:r>
                        <w:rPr>
                          <w:sz w:val="28"/>
                          <w:szCs w:val="28"/>
                        </w:rPr>
                        <w:t>Range for the cost of A keeping Optimum Point</w:t>
                      </w:r>
                    </w:p>
                  </w:txbxContent>
                </v:textbox>
              </v:shape>
            </w:pict>
          </mc:Fallback>
        </mc:AlternateContent>
      </w:r>
      <w:r w:rsidR="00415582">
        <w:br w:type="page"/>
      </w:r>
    </w:p>
    <w:p w14:paraId="2BA5AA79" w14:textId="77777777" w:rsidR="00E06CD6" w:rsidRDefault="00E06CD6" w:rsidP="00E06CD6">
      <w:pPr>
        <w:autoSpaceDE w:val="0"/>
        <w:autoSpaceDN w:val="0"/>
        <w:adjustRightInd w:val="0"/>
        <w:spacing w:after="0" w:line="240" w:lineRule="auto"/>
      </w:pPr>
    </w:p>
    <w:p w14:paraId="18CCB6B9" w14:textId="20358B3E" w:rsidR="000E63CB" w:rsidRDefault="00555AEB" w:rsidP="00555AEB">
      <w:pPr>
        <w:pStyle w:val="ListBullet"/>
        <w:numPr>
          <w:ilvl w:val="0"/>
          <w:numId w:val="0"/>
        </w:numPr>
        <w:ind w:left="259" w:hanging="2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ECB7F0" wp14:editId="5BDFA06C">
                <wp:simplePos x="0" y="0"/>
                <wp:positionH relativeFrom="column">
                  <wp:posOffset>-160186</wp:posOffset>
                </wp:positionH>
                <wp:positionV relativeFrom="paragraph">
                  <wp:posOffset>259590</wp:posOffset>
                </wp:positionV>
                <wp:extent cx="6373495" cy="415925"/>
                <wp:effectExtent l="0" t="0" r="14605" b="158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415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10D6D" w14:textId="77777777" w:rsidR="00555AEB" w:rsidRPr="00E764E5" w:rsidRDefault="00555AEB" w:rsidP="00555AE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Solution 2(a)</w:t>
                            </w:r>
                            <w:r w:rsidRPr="00E764E5">
                              <w:rPr>
                                <w:sz w:val="36"/>
                                <w:szCs w:val="36"/>
                              </w:rPr>
                              <w:t xml:space="preserve">: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Design of LP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B7F0" id="Text Box 4" o:spid="_x0000_s1042" type="#_x0000_t202" style="position:absolute;left:0;text-align:left;margin-left:-12.6pt;margin-top:20.45pt;width:501.85pt;height:32.7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" fillcolor="white [3201]" strokecolor="black [3200]" strokeweight="1pt">
                <v:textbox>
                  <w:txbxContent>
                    <w:p w14:paraId="67210D6D" w14:textId="77777777" w:rsidR="00555AEB" w:rsidRPr="00E764E5" w:rsidRDefault="00555AEB" w:rsidP="00555AE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Solution 2(a)</w:t>
                      </w:r>
                      <w:r w:rsidRPr="00E764E5">
                        <w:rPr>
                          <w:sz w:val="36"/>
                          <w:szCs w:val="36"/>
                        </w:rPr>
                        <w:t xml:space="preserve">: </w:t>
                      </w:r>
                      <w:r>
                        <w:rPr>
                          <w:sz w:val="36"/>
                          <w:szCs w:val="36"/>
                        </w:rPr>
                        <w:t>Design of LP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910F68" wp14:editId="7185B64C">
                <wp:simplePos x="0" y="0"/>
                <wp:positionH relativeFrom="column">
                  <wp:posOffset>-160553</wp:posOffset>
                </wp:positionH>
                <wp:positionV relativeFrom="paragraph">
                  <wp:posOffset>-243938</wp:posOffset>
                </wp:positionV>
                <wp:extent cx="6373639" cy="398353"/>
                <wp:effectExtent l="0" t="0" r="14605" b="82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639" cy="39835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C604E" w14:textId="0D6F9BA7" w:rsidR="00E764E5" w:rsidRPr="00E764E5" w:rsidRDefault="00E764E5" w:rsidP="00E764E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E764E5">
                              <w:rPr>
                                <w:sz w:val="36"/>
                                <w:szCs w:val="36"/>
                              </w:rPr>
                              <w:t xml:space="preserve">Question </w:t>
                            </w:r>
                            <w:r w:rsidR="000E63CB"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  <w:r w:rsidRPr="00E764E5">
                              <w:rPr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="000E63CB">
                              <w:rPr>
                                <w:sz w:val="36"/>
                                <w:szCs w:val="36"/>
                              </w:rPr>
                              <w:t>LP Model for Food Factory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10F68" id="Text Box 3" o:spid="_x0000_s1043" type="#_x0000_t202" style="position:absolute;left:0;text-align:left;margin-left:-12.65pt;margin-top:-19.2pt;width:501.85pt;height:31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" fillcolor="white [3201]" strokecolor="black [3200]" strokeweight="1pt">
                <v:textbox>
                  <w:txbxContent>
                    <w:p w14:paraId="53DC604E" w14:textId="0D6F9BA7" w:rsidR="00E764E5" w:rsidRPr="00E764E5" w:rsidRDefault="00E764E5" w:rsidP="00E764E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E764E5">
                        <w:rPr>
                          <w:sz w:val="36"/>
                          <w:szCs w:val="36"/>
                        </w:rPr>
                        <w:t xml:space="preserve">Question </w:t>
                      </w:r>
                      <w:r w:rsidR="000E63CB">
                        <w:rPr>
                          <w:sz w:val="36"/>
                          <w:szCs w:val="36"/>
                        </w:rPr>
                        <w:t>2</w:t>
                      </w:r>
                      <w:r w:rsidRPr="00E764E5">
                        <w:rPr>
                          <w:sz w:val="36"/>
                          <w:szCs w:val="36"/>
                        </w:rPr>
                        <w:t xml:space="preserve">: </w:t>
                      </w:r>
                      <w:r w:rsidR="000E63CB">
                        <w:rPr>
                          <w:sz w:val="36"/>
                          <w:szCs w:val="36"/>
                        </w:rPr>
                        <w:t>LP Model for Food Factory</w:t>
                      </w:r>
                    </w:p>
                  </w:txbxContent>
                </v:textbox>
              </v:shape>
            </w:pict>
          </mc:Fallback>
        </mc:AlternateContent>
      </w:r>
    </w:p>
    <w:p w14:paraId="78F842A1" w14:textId="38061551" w:rsidR="00555AEB" w:rsidRDefault="00555AEB" w:rsidP="00555AEB">
      <w:pPr>
        <w:pStyle w:val="ListBullet"/>
        <w:numPr>
          <w:ilvl w:val="0"/>
          <w:numId w:val="0"/>
        </w:numPr>
      </w:pPr>
    </w:p>
    <w:p w14:paraId="2963CA6A" w14:textId="300989CD" w:rsidR="00A37E0C" w:rsidRDefault="00A37E0C" w:rsidP="002A744D">
      <w:pPr>
        <w:pStyle w:val="ListBullet"/>
      </w:pPr>
      <w:r>
        <w:t>Objective:</w:t>
      </w:r>
    </w:p>
    <w:p w14:paraId="6D61DDAC" w14:textId="4A1328CE" w:rsidR="00A37E0C" w:rsidRPr="000E63CB" w:rsidRDefault="00A37E0C" w:rsidP="000E63CB">
      <w:pPr>
        <w:pStyle w:val="ListParagraph"/>
        <w:ind w:left="0"/>
        <w:rPr>
          <w:sz w:val="20"/>
          <w:szCs w:val="20"/>
        </w:rPr>
      </w:pPr>
      <w:r w:rsidRPr="000E63CB">
        <w:rPr>
          <w:sz w:val="20"/>
          <w:szCs w:val="20"/>
        </w:rPr>
        <w:t>The objective is to maximize profit and for that determine the optimal production mix of cereals and the associated amounts of ingredients using Linear Programming.</w:t>
      </w:r>
    </w:p>
    <w:p w14:paraId="690A6A2A" w14:textId="394A1FD8" w:rsidR="00A37E0C" w:rsidRPr="000E63CB" w:rsidRDefault="00A37E0C" w:rsidP="000E63CB">
      <w:pPr>
        <w:pStyle w:val="ListParagraph"/>
        <w:ind w:left="0"/>
        <w:rPr>
          <w:sz w:val="20"/>
          <w:szCs w:val="20"/>
        </w:rPr>
      </w:pPr>
      <w:r w:rsidRPr="000E63CB">
        <w:rPr>
          <w:sz w:val="20"/>
          <w:szCs w:val="20"/>
        </w:rPr>
        <w:t xml:space="preserve">Let </w:t>
      </w:r>
      <w:proofErr w:type="spellStart"/>
      <w:r w:rsidRPr="000E63CB">
        <w:rPr>
          <w:sz w:val="20"/>
          <w:szCs w:val="20"/>
        </w:rPr>
        <w:t>x</w:t>
      </w:r>
      <w:r w:rsidRPr="000E63CB">
        <w:rPr>
          <w:sz w:val="20"/>
          <w:szCs w:val="20"/>
          <w:vertAlign w:val="subscript"/>
        </w:rPr>
        <w:t>ij</w:t>
      </w:r>
      <w:proofErr w:type="spellEnd"/>
      <w:r w:rsidRPr="000E63CB">
        <w:rPr>
          <w:sz w:val="20"/>
          <w:szCs w:val="20"/>
          <w:vertAlign w:val="subscript"/>
        </w:rPr>
        <w:t xml:space="preserve"> </w:t>
      </w:r>
      <w:r w:rsidR="000D47F8" w:rsidRPr="000E63CB">
        <w:rPr>
          <w:sz w:val="20"/>
          <w:szCs w:val="20"/>
        </w:rPr>
        <w:t xml:space="preserve">be the decision variable </w:t>
      </w:r>
      <w:r w:rsidR="000D47F8" w:rsidRPr="000E63CB">
        <w:rPr>
          <w:sz w:val="20"/>
          <w:szCs w:val="20"/>
        </w:rPr>
        <w:t xml:space="preserve">that denotes the number of kg of ingredient </w:t>
      </w:r>
      <w:proofErr w:type="spellStart"/>
      <w:r w:rsidR="000D47F8" w:rsidRPr="000E63CB">
        <w:rPr>
          <w:sz w:val="20"/>
          <w:szCs w:val="20"/>
        </w:rPr>
        <w:t>i</w:t>
      </w:r>
      <w:proofErr w:type="spellEnd"/>
      <w:r w:rsidR="000D47F8" w:rsidRPr="000E63CB">
        <w:rPr>
          <w:sz w:val="20"/>
          <w:szCs w:val="20"/>
        </w:rPr>
        <w:t>, where</w:t>
      </w:r>
      <w:r w:rsidR="000D47F8" w:rsidRPr="000E63CB">
        <w:rPr>
          <w:sz w:val="20"/>
          <w:szCs w:val="20"/>
        </w:rPr>
        <w:t xml:space="preserve"> </w:t>
      </w:r>
      <w:proofErr w:type="spellStart"/>
      <w:r w:rsidR="000D47F8" w:rsidRPr="000E63CB">
        <w:rPr>
          <w:sz w:val="20"/>
          <w:szCs w:val="20"/>
        </w:rPr>
        <w:t>i</w:t>
      </w:r>
      <w:proofErr w:type="spellEnd"/>
      <w:r w:rsidR="000D47F8" w:rsidRPr="000E63CB">
        <w:rPr>
          <w:sz w:val="20"/>
          <w:szCs w:val="20"/>
        </w:rPr>
        <w:t xml:space="preserve"> could be Oates, Apricots, Coconuts, Hazelnuts, used to produce Cereal j, here j is</w:t>
      </w:r>
      <w:r w:rsidR="000D47F8" w:rsidRPr="000E63CB">
        <w:rPr>
          <w:sz w:val="20"/>
          <w:szCs w:val="20"/>
        </w:rPr>
        <w:t xml:space="preserve"> </w:t>
      </w:r>
      <w:r w:rsidR="000D47F8" w:rsidRPr="000E63CB">
        <w:rPr>
          <w:sz w:val="20"/>
          <w:szCs w:val="20"/>
        </w:rPr>
        <w:t xml:space="preserve">one of </w:t>
      </w:r>
      <w:proofErr w:type="gramStart"/>
      <w:r w:rsidR="000D47F8" w:rsidRPr="000E63CB">
        <w:rPr>
          <w:sz w:val="20"/>
          <w:szCs w:val="20"/>
        </w:rPr>
        <w:t>A,B</w:t>
      </w:r>
      <w:proofErr w:type="gramEnd"/>
      <w:r w:rsidR="000D47F8" w:rsidRPr="000E63CB">
        <w:rPr>
          <w:sz w:val="20"/>
          <w:szCs w:val="20"/>
        </w:rPr>
        <w:t>,C, (in boxes)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3"/>
        <w:gridCol w:w="1843"/>
        <w:gridCol w:w="1844"/>
      </w:tblGrid>
      <w:tr w:rsidR="000D47F8" w14:paraId="3C76592A" w14:textId="77777777" w:rsidTr="000D4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68157E0D" w14:textId="77777777" w:rsidR="000D47F8" w:rsidRPr="00D17044" w:rsidRDefault="000D47F8" w:rsidP="000D47F8">
            <w:pPr>
              <w:rPr>
                <w:sz w:val="20"/>
                <w:szCs w:val="20"/>
              </w:rPr>
            </w:pPr>
          </w:p>
        </w:tc>
        <w:tc>
          <w:tcPr>
            <w:tcW w:w="1846" w:type="dxa"/>
          </w:tcPr>
          <w:p w14:paraId="1B91A812" w14:textId="069BA440" w:rsidR="000D47F8" w:rsidRPr="00D17044" w:rsidRDefault="000D47F8" w:rsidP="000D47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Oat</w:t>
            </w:r>
            <w:r w:rsidR="004C7875" w:rsidRPr="00D17044">
              <w:rPr>
                <w:sz w:val="20"/>
                <w:szCs w:val="20"/>
              </w:rPr>
              <w:t>es</w:t>
            </w:r>
          </w:p>
        </w:tc>
        <w:tc>
          <w:tcPr>
            <w:tcW w:w="1846" w:type="dxa"/>
          </w:tcPr>
          <w:p w14:paraId="3DE96ADE" w14:textId="16CAE491" w:rsidR="000D47F8" w:rsidRPr="00D17044" w:rsidRDefault="004C7875" w:rsidP="000D47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Apricots</w:t>
            </w:r>
          </w:p>
        </w:tc>
        <w:tc>
          <w:tcPr>
            <w:tcW w:w="1846" w:type="dxa"/>
          </w:tcPr>
          <w:p w14:paraId="3EB5A68F" w14:textId="6794AB0F" w:rsidR="000D47F8" w:rsidRPr="00D17044" w:rsidRDefault="004C7875" w:rsidP="000D47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Coconuts</w:t>
            </w:r>
          </w:p>
        </w:tc>
        <w:tc>
          <w:tcPr>
            <w:tcW w:w="1846" w:type="dxa"/>
          </w:tcPr>
          <w:p w14:paraId="59C3829B" w14:textId="73CB8229" w:rsidR="000D47F8" w:rsidRPr="00D17044" w:rsidRDefault="004C7875" w:rsidP="000D47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Hazelnuts</w:t>
            </w:r>
          </w:p>
        </w:tc>
      </w:tr>
      <w:tr w:rsidR="00EE7549" w14:paraId="4187E0A9" w14:textId="77777777" w:rsidTr="000D47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23476678" w14:textId="7FB66F1C" w:rsidR="000D47F8" w:rsidRPr="00D17044" w:rsidRDefault="004C7875" w:rsidP="000D47F8">
            <w:pPr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Cereal A</w:t>
            </w:r>
          </w:p>
        </w:tc>
        <w:tc>
          <w:tcPr>
            <w:tcW w:w="1846" w:type="dxa"/>
          </w:tcPr>
          <w:p w14:paraId="0532C4A4" w14:textId="7BC0400C" w:rsidR="000D47F8" w:rsidRPr="00D17044" w:rsidRDefault="004C7875" w:rsidP="000D4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1846" w:type="dxa"/>
          </w:tcPr>
          <w:p w14:paraId="07AE8027" w14:textId="0C7BED91" w:rsidR="000D47F8" w:rsidRPr="00D17044" w:rsidRDefault="004C7875" w:rsidP="000D4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21</w:t>
            </w:r>
          </w:p>
        </w:tc>
        <w:tc>
          <w:tcPr>
            <w:tcW w:w="1846" w:type="dxa"/>
          </w:tcPr>
          <w:p w14:paraId="4C7710F7" w14:textId="7BDA46FC" w:rsidR="000D47F8" w:rsidRPr="00D17044" w:rsidRDefault="004C7875" w:rsidP="000D4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31</w:t>
            </w:r>
          </w:p>
        </w:tc>
        <w:tc>
          <w:tcPr>
            <w:tcW w:w="1846" w:type="dxa"/>
          </w:tcPr>
          <w:p w14:paraId="0ED2A16F" w14:textId="59A3A2CC" w:rsidR="000D47F8" w:rsidRPr="00D17044" w:rsidRDefault="004C7875" w:rsidP="000D4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41</w:t>
            </w:r>
          </w:p>
        </w:tc>
      </w:tr>
      <w:tr w:rsidR="000D47F8" w14:paraId="3FDD0AD7" w14:textId="77777777" w:rsidTr="000D47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14C29C39" w14:textId="19E52A49" w:rsidR="000D47F8" w:rsidRPr="00D17044" w:rsidRDefault="004C7875" w:rsidP="000D47F8">
            <w:pPr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Cereal B</w:t>
            </w:r>
          </w:p>
        </w:tc>
        <w:tc>
          <w:tcPr>
            <w:tcW w:w="1846" w:type="dxa"/>
          </w:tcPr>
          <w:p w14:paraId="08EFEE9B" w14:textId="36BECAA6" w:rsidR="000D47F8" w:rsidRPr="00D17044" w:rsidRDefault="004C7875" w:rsidP="000D4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846" w:type="dxa"/>
          </w:tcPr>
          <w:p w14:paraId="77A1771D" w14:textId="2F83829B" w:rsidR="000D47F8" w:rsidRPr="00D17044" w:rsidRDefault="004C7875" w:rsidP="000D4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22</w:t>
            </w:r>
          </w:p>
        </w:tc>
        <w:tc>
          <w:tcPr>
            <w:tcW w:w="1846" w:type="dxa"/>
          </w:tcPr>
          <w:p w14:paraId="08638654" w14:textId="04FD241A" w:rsidR="000D47F8" w:rsidRPr="00D17044" w:rsidRDefault="004C7875" w:rsidP="000D4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32</w:t>
            </w:r>
          </w:p>
        </w:tc>
        <w:tc>
          <w:tcPr>
            <w:tcW w:w="1846" w:type="dxa"/>
          </w:tcPr>
          <w:p w14:paraId="6D25027B" w14:textId="17781C16" w:rsidR="000D47F8" w:rsidRPr="00D17044" w:rsidRDefault="004C7875" w:rsidP="000D4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42</w:t>
            </w:r>
          </w:p>
        </w:tc>
      </w:tr>
      <w:tr w:rsidR="00EE7549" w14:paraId="6F25682D" w14:textId="77777777" w:rsidTr="000D47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1DF5B226" w14:textId="2E642567" w:rsidR="000D47F8" w:rsidRPr="00D17044" w:rsidRDefault="004C7875" w:rsidP="000D47F8">
            <w:pPr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Cereal C</w:t>
            </w:r>
          </w:p>
        </w:tc>
        <w:tc>
          <w:tcPr>
            <w:tcW w:w="1846" w:type="dxa"/>
          </w:tcPr>
          <w:p w14:paraId="75C01FB0" w14:textId="771826A9" w:rsidR="000D47F8" w:rsidRPr="00D17044" w:rsidRDefault="004C7875" w:rsidP="000D4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1846" w:type="dxa"/>
          </w:tcPr>
          <w:p w14:paraId="668C9281" w14:textId="38224849" w:rsidR="000D47F8" w:rsidRPr="00D17044" w:rsidRDefault="004C7875" w:rsidP="000D4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23</w:t>
            </w:r>
          </w:p>
        </w:tc>
        <w:tc>
          <w:tcPr>
            <w:tcW w:w="1846" w:type="dxa"/>
          </w:tcPr>
          <w:p w14:paraId="39DD4A89" w14:textId="687E4FE7" w:rsidR="000D47F8" w:rsidRPr="00D17044" w:rsidRDefault="004C7875" w:rsidP="000D4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33</w:t>
            </w:r>
          </w:p>
        </w:tc>
        <w:tc>
          <w:tcPr>
            <w:tcW w:w="1846" w:type="dxa"/>
          </w:tcPr>
          <w:p w14:paraId="79814448" w14:textId="2BC3C426" w:rsidR="000D47F8" w:rsidRPr="00D17044" w:rsidRDefault="004C7875" w:rsidP="000D4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X</w:t>
            </w:r>
            <w:r w:rsidRPr="00D17044">
              <w:rPr>
                <w:sz w:val="20"/>
                <w:szCs w:val="20"/>
                <w:vertAlign w:val="subscript"/>
              </w:rPr>
              <w:t>43</w:t>
            </w:r>
          </w:p>
        </w:tc>
      </w:tr>
    </w:tbl>
    <w:p w14:paraId="6E88E716" w14:textId="0D882FE0" w:rsidR="00FD55CF" w:rsidRDefault="004C7875" w:rsidP="00FD55CF">
      <w:pPr>
        <w:pStyle w:val="ListBullet"/>
      </w:pPr>
      <w:r>
        <w:t>Total Sales</w:t>
      </w:r>
    </w:p>
    <w:p w14:paraId="3CA1553B" w14:textId="53D15047" w:rsidR="00275412" w:rsidRDefault="00275412" w:rsidP="00275412">
      <w:r w:rsidRPr="00D17044">
        <w:rPr>
          <w:sz w:val="20"/>
          <w:szCs w:val="20"/>
        </w:rPr>
        <w:t xml:space="preserve">We have Sale price per box for each cereal type. With our above assumptions, </w:t>
      </w:r>
      <w:r w:rsidR="00710E4E" w:rsidRPr="00D17044">
        <w:rPr>
          <w:sz w:val="20"/>
          <w:szCs w:val="20"/>
        </w:rPr>
        <w:t>we can derive the equation for overall weight (in kg) per cereal type which will help us provide the equation for total sales price</w:t>
      </w:r>
      <w:r w:rsidR="00710E4E">
        <w:t>.</w:t>
      </w:r>
    </w:p>
    <w:p w14:paraId="79B91CA8" w14:textId="2893A41C" w:rsidR="00481322" w:rsidRPr="00D17044" w:rsidRDefault="00481322" w:rsidP="00481322">
      <w:pPr>
        <w:snapToGrid w:val="0"/>
        <w:spacing w:after="100" w:afterAutospacing="1" w:line="240" w:lineRule="auto"/>
        <w:rPr>
          <w:i/>
          <w:iCs/>
          <w:color w:val="C02942" w:themeColor="accent3"/>
        </w:rPr>
      </w:pPr>
      <w:r w:rsidRPr="00D17044">
        <w:rPr>
          <w:i/>
          <w:iCs/>
          <w:color w:val="C02942" w:themeColor="accent3"/>
        </w:rPr>
        <w:t>Total Sales = (X11 + X21 + X31 + X41) * (2.50</w:t>
      </w:r>
      <w:proofErr w:type="gramStart"/>
      <w:r w:rsidRPr="00D17044">
        <w:rPr>
          <w:i/>
          <w:iCs/>
          <w:color w:val="C02942" w:themeColor="accent3"/>
        </w:rPr>
        <w:t xml:space="preserve">) </w:t>
      </w:r>
      <w:r w:rsidR="00275412" w:rsidRPr="00D17044">
        <w:rPr>
          <w:i/>
          <w:iCs/>
          <w:color w:val="C02942" w:themeColor="accent3"/>
        </w:rPr>
        <w:t xml:space="preserve"> </w:t>
      </w:r>
      <w:r w:rsidRPr="00D17044">
        <w:rPr>
          <w:i/>
          <w:iCs/>
          <w:color w:val="C02942" w:themeColor="accent3"/>
        </w:rPr>
        <w:t>+</w:t>
      </w:r>
      <w:proofErr w:type="gramEnd"/>
      <w:r w:rsidRPr="00D17044">
        <w:rPr>
          <w:i/>
          <w:iCs/>
          <w:color w:val="C02942" w:themeColor="accent3"/>
        </w:rPr>
        <w:t xml:space="preserve"> (X12 + X22 + X32 + X42) * (2.00)</w:t>
      </w:r>
      <w:r w:rsidR="00275412" w:rsidRPr="00D17044">
        <w:rPr>
          <w:i/>
          <w:iCs/>
          <w:color w:val="C02942" w:themeColor="accent3"/>
        </w:rPr>
        <w:t xml:space="preserve"> </w:t>
      </w:r>
      <w:r w:rsidRPr="00D17044">
        <w:rPr>
          <w:i/>
          <w:iCs/>
          <w:color w:val="C02942" w:themeColor="accent3"/>
        </w:rPr>
        <w:t>+ (X13 + X23 + X33 + X43) * (3.50)</w:t>
      </w:r>
    </w:p>
    <w:p w14:paraId="712C4A71" w14:textId="4322620A" w:rsidR="004C7875" w:rsidRDefault="00481322" w:rsidP="00FD55CF">
      <w:pPr>
        <w:pStyle w:val="ListBullet"/>
      </w:pPr>
      <w:r>
        <w:t>Total Prod Cost</w:t>
      </w:r>
      <w:r w:rsidR="00275412">
        <w:t xml:space="preserve"> </w:t>
      </w:r>
    </w:p>
    <w:p w14:paraId="1917F92B" w14:textId="5C715B7A" w:rsidR="00710E4E" w:rsidRPr="00D17044" w:rsidRDefault="00710E4E" w:rsidP="00710E4E">
      <w:pPr>
        <w:rPr>
          <w:sz w:val="20"/>
          <w:szCs w:val="20"/>
        </w:rPr>
      </w:pPr>
      <w:r w:rsidRPr="00D17044">
        <w:rPr>
          <w:sz w:val="20"/>
          <w:szCs w:val="20"/>
        </w:rPr>
        <w:t xml:space="preserve">We have </w:t>
      </w:r>
      <w:r w:rsidRPr="00D17044">
        <w:rPr>
          <w:sz w:val="20"/>
          <w:szCs w:val="20"/>
        </w:rPr>
        <w:t>Production cost</w:t>
      </w:r>
      <w:r w:rsidRPr="00D17044">
        <w:rPr>
          <w:sz w:val="20"/>
          <w:szCs w:val="20"/>
        </w:rPr>
        <w:t xml:space="preserve"> for each cereal type</w:t>
      </w:r>
      <w:r w:rsidRPr="00D17044">
        <w:rPr>
          <w:sz w:val="20"/>
          <w:szCs w:val="20"/>
        </w:rPr>
        <w:t xml:space="preserve"> per ton. Our assumption variables are in terms of kg. </w:t>
      </w:r>
      <w:proofErr w:type="gramStart"/>
      <w:r w:rsidRPr="00D17044">
        <w:rPr>
          <w:sz w:val="20"/>
          <w:szCs w:val="20"/>
        </w:rPr>
        <w:t>So</w:t>
      </w:r>
      <w:proofErr w:type="gramEnd"/>
      <w:r w:rsidRPr="00D17044">
        <w:rPr>
          <w:sz w:val="20"/>
          <w:szCs w:val="20"/>
        </w:rPr>
        <w:t xml:space="preserve"> we can identify the equation for total Prod cost as below by converting the rate for per kg. The equation would look like below:</w:t>
      </w:r>
    </w:p>
    <w:p w14:paraId="2DCD3E5F" w14:textId="205E5EB3" w:rsidR="00275412" w:rsidRPr="00D17044" w:rsidRDefault="00275412" w:rsidP="00275412">
      <w:pPr>
        <w:rPr>
          <w:i/>
          <w:iCs/>
          <w:color w:val="FF0000"/>
        </w:rPr>
      </w:pPr>
      <w:r w:rsidRPr="00D17044">
        <w:rPr>
          <w:i/>
          <w:iCs/>
          <w:color w:val="C02942" w:themeColor="accent3"/>
        </w:rPr>
        <w:t xml:space="preserve">Total Prod Cost = </w:t>
      </w:r>
      <w:r w:rsidRPr="00D17044">
        <w:rPr>
          <w:i/>
          <w:iCs/>
          <w:color w:val="C02942" w:themeColor="accent3"/>
        </w:rPr>
        <w:t>= (X11 + X21 + X31 + X41) * (4/1000</w:t>
      </w:r>
      <w:proofErr w:type="gramStart"/>
      <w:r w:rsidRPr="00D17044">
        <w:rPr>
          <w:i/>
          <w:iCs/>
          <w:color w:val="C02942" w:themeColor="accent3"/>
        </w:rPr>
        <w:t>)  +</w:t>
      </w:r>
      <w:proofErr w:type="gramEnd"/>
      <w:r w:rsidRPr="00D17044">
        <w:rPr>
          <w:i/>
          <w:iCs/>
          <w:color w:val="C02942" w:themeColor="accent3"/>
        </w:rPr>
        <w:t xml:space="preserve"> (X12 + X22 + X32 + X42) * (2.8/1000) + (X13 + X23 + X33 + X43) * (3.00/1000)</w:t>
      </w:r>
    </w:p>
    <w:p w14:paraId="21C8ACC0" w14:textId="03CF318A" w:rsidR="00481322" w:rsidRDefault="00481322" w:rsidP="00FD55CF">
      <w:pPr>
        <w:pStyle w:val="ListBullet"/>
      </w:pPr>
      <w:r>
        <w:t>Total Purchase Cost</w:t>
      </w:r>
    </w:p>
    <w:p w14:paraId="7E2DB958" w14:textId="77777777" w:rsidR="00BA7DE1" w:rsidRPr="00D17044" w:rsidRDefault="00BA7DE1" w:rsidP="004C7875">
      <w:pPr>
        <w:rPr>
          <w:sz w:val="20"/>
          <w:szCs w:val="20"/>
        </w:rPr>
      </w:pPr>
      <w:r w:rsidRPr="00D17044">
        <w:rPr>
          <w:sz w:val="20"/>
          <w:szCs w:val="20"/>
        </w:rPr>
        <w:t xml:space="preserve">We can arrive at the equation for total purchase cost by adding our assumption variables and multiplying it with the purchase rate provided as below: </w:t>
      </w:r>
    </w:p>
    <w:p w14:paraId="051F0015" w14:textId="2AEA6B93" w:rsidR="004C7875" w:rsidRPr="00D17044" w:rsidRDefault="00275412" w:rsidP="004C7875">
      <w:pPr>
        <w:rPr>
          <w:i/>
          <w:iCs/>
          <w:color w:val="C02942" w:themeColor="accent3"/>
        </w:rPr>
      </w:pPr>
      <w:r w:rsidRPr="00D17044">
        <w:rPr>
          <w:i/>
          <w:iCs/>
          <w:color w:val="C02942" w:themeColor="accent3"/>
        </w:rPr>
        <w:t>Total Purchase Cost = (X11 + X12 + X13) * (100/1000</w:t>
      </w:r>
      <w:proofErr w:type="gramStart"/>
      <w:r w:rsidRPr="00D17044">
        <w:rPr>
          <w:i/>
          <w:iCs/>
          <w:color w:val="C02942" w:themeColor="accent3"/>
        </w:rPr>
        <w:t>)  +</w:t>
      </w:r>
      <w:proofErr w:type="gramEnd"/>
      <w:r w:rsidRPr="00D17044">
        <w:rPr>
          <w:i/>
          <w:iCs/>
          <w:color w:val="C02942" w:themeColor="accent3"/>
        </w:rPr>
        <w:t xml:space="preserve">  (X21 + X22 + X23) * (120/1000)  +  (X31 + X32 + X33) * (80/1000)  + (X41 + X42 + X43) * (200/1000)</w:t>
      </w:r>
    </w:p>
    <w:p w14:paraId="6DF70A11" w14:textId="34CAFF2D" w:rsidR="000D47F8" w:rsidRDefault="00BA7DE1" w:rsidP="00BA7DE1">
      <w:pPr>
        <w:pStyle w:val="ListBullet"/>
      </w:pPr>
      <w:r>
        <w:t>Objective Function</w:t>
      </w:r>
    </w:p>
    <w:p w14:paraId="6AAC3C75" w14:textId="260B2D5C" w:rsidR="00BA7DE1" w:rsidRPr="00D17044" w:rsidRDefault="00BA7DE1" w:rsidP="00BA7DE1">
      <w:pPr>
        <w:rPr>
          <w:color w:val="C02942" w:themeColor="accent3"/>
        </w:rPr>
      </w:pPr>
      <w:r w:rsidRPr="00D17044">
        <w:rPr>
          <w:color w:val="C02942" w:themeColor="accent3"/>
        </w:rPr>
        <w:t>Total Profit = Total Sales Cost – Total Production Cost – Total Purchase cost</w:t>
      </w:r>
    </w:p>
    <w:p w14:paraId="15D7D6A6" w14:textId="5740F421" w:rsidR="00BA7DE1" w:rsidRPr="00D17044" w:rsidRDefault="00BA7DE1" w:rsidP="00BA7DE1">
      <w:pPr>
        <w:rPr>
          <w:sz w:val="20"/>
          <w:szCs w:val="20"/>
        </w:rPr>
      </w:pPr>
      <w:r w:rsidRPr="00D17044">
        <w:rPr>
          <w:sz w:val="20"/>
          <w:szCs w:val="20"/>
        </w:rPr>
        <w:t>By equating, above equations and simplifying, we arrive at below Objective function:</w:t>
      </w:r>
    </w:p>
    <w:p w14:paraId="7E6534CC" w14:textId="7486112E" w:rsidR="00BA7DE1" w:rsidRPr="00D17044" w:rsidRDefault="00BA7DE1" w:rsidP="00BA7DE1">
      <w:pPr>
        <w:rPr>
          <w:i/>
          <w:iCs/>
          <w:color w:val="C02942" w:themeColor="accent3"/>
        </w:rPr>
      </w:pPr>
      <w:r w:rsidRPr="00D17044">
        <w:rPr>
          <w:i/>
          <w:iCs/>
          <w:color w:val="C02942" w:themeColor="accent3"/>
        </w:rPr>
        <w:t xml:space="preserve">Max Z = 2.396X11 + 2.376X21 + 2.416X31 + 2.296X41 + 1.892X12 + 1.8772X22 + </w:t>
      </w:r>
      <w:r w:rsidR="00D17044" w:rsidRPr="00D17044">
        <w:rPr>
          <w:i/>
          <w:iCs/>
          <w:color w:val="C02942" w:themeColor="accent3"/>
        </w:rPr>
        <w:t>1.9172X32 + 1.7972X42 + 3.397X13 + 3.377X23 + 3.417X33 + 3.297X43</w:t>
      </w:r>
    </w:p>
    <w:p w14:paraId="3228AE5B" w14:textId="286F00F4" w:rsidR="00F251B2" w:rsidRDefault="000E63CB" w:rsidP="00C7183A">
      <w:pPr>
        <w:pStyle w:val="ListBulle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F2D7D3" wp14:editId="77C3CB5B">
                <wp:simplePos x="0" y="0"/>
                <wp:positionH relativeFrom="column">
                  <wp:posOffset>2906395</wp:posOffset>
                </wp:positionH>
                <wp:positionV relativeFrom="paragraph">
                  <wp:posOffset>299808</wp:posOffset>
                </wp:positionV>
                <wp:extent cx="3105150" cy="271604"/>
                <wp:effectExtent l="0" t="0" r="19050" b="825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71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1092CA" w14:textId="77777777" w:rsidR="00C77047" w:rsidRDefault="00C77047" w:rsidP="00C77047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r>
                              <w:t>Minimum Demand</w:t>
                            </w:r>
                          </w:p>
                          <w:p w14:paraId="1E0B240D" w14:textId="77777777" w:rsidR="00C77047" w:rsidRDefault="00C77047" w:rsidP="00C770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2D7D3" id="Text Box 22" o:spid="_x0000_s1044" type="#_x0000_t202" style="position:absolute;left:0;text-align:left;margin-left:228.85pt;margin-top:23.6pt;width:244.5pt;height:21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" fillcolor="white [3201]" strokeweight=".5pt">
                <v:textbox>
                  <w:txbxContent>
                    <w:p w14:paraId="6B1092CA" w14:textId="77777777" w:rsidR="00C77047" w:rsidRDefault="00C77047" w:rsidP="00C77047">
                      <w:pPr>
                        <w:pStyle w:val="ListBullet"/>
                        <w:numPr>
                          <w:ilvl w:val="0"/>
                          <w:numId w:val="0"/>
                        </w:numPr>
                        <w:jc w:val="center"/>
                      </w:pPr>
                      <w:r>
                        <w:t>Minimum Demand</w:t>
                      </w:r>
                    </w:p>
                    <w:p w14:paraId="1E0B240D" w14:textId="77777777" w:rsidR="00C77047" w:rsidRDefault="00C77047" w:rsidP="00C77047"/>
                  </w:txbxContent>
                </v:textbox>
              </v:shape>
            </w:pict>
          </mc:Fallback>
        </mc:AlternateContent>
      </w:r>
      <w:r w:rsidR="00C7704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FF6FD6" wp14:editId="1E01DAC0">
                <wp:simplePos x="0" y="0"/>
                <wp:positionH relativeFrom="column">
                  <wp:posOffset>-261620</wp:posOffset>
                </wp:positionH>
                <wp:positionV relativeFrom="paragraph">
                  <wp:posOffset>299808</wp:posOffset>
                </wp:positionV>
                <wp:extent cx="3086735" cy="271604"/>
                <wp:effectExtent l="0" t="0" r="12065" b="825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735" cy="271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BC98E" w14:textId="77777777" w:rsidR="00C77047" w:rsidRDefault="00C77047" w:rsidP="00C77047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ind w:left="259" w:hanging="259"/>
                              <w:jc w:val="center"/>
                            </w:pPr>
                            <w:r>
                              <w:t>Maximum Availability</w:t>
                            </w:r>
                          </w:p>
                          <w:p w14:paraId="5F403584" w14:textId="77777777" w:rsidR="00C77047" w:rsidRDefault="00C770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6FD6" id="Text Box 20" o:spid="_x0000_s1045" type="#_x0000_t202" style="position:absolute;left:0;text-align:left;margin-left:-20.6pt;margin-top:23.6pt;width:243.05pt;height:2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" fillcolor="white [3201]" strokeweight=".5pt">
                <v:textbox>
                  <w:txbxContent>
                    <w:p w14:paraId="4CFBC98E" w14:textId="77777777" w:rsidR="00C77047" w:rsidRDefault="00C77047" w:rsidP="00C77047">
                      <w:pPr>
                        <w:pStyle w:val="ListBullet"/>
                        <w:numPr>
                          <w:ilvl w:val="0"/>
                          <w:numId w:val="0"/>
                        </w:numPr>
                        <w:ind w:left="259" w:hanging="259"/>
                        <w:jc w:val="center"/>
                      </w:pPr>
                      <w:r>
                        <w:t>Maximum Availability</w:t>
                      </w:r>
                    </w:p>
                    <w:p w14:paraId="5F403584" w14:textId="77777777" w:rsidR="00C77047" w:rsidRDefault="00C77047"/>
                  </w:txbxContent>
                </v:textbox>
              </v:shape>
            </w:pict>
          </mc:Fallback>
        </mc:AlternateContent>
      </w:r>
      <w:r w:rsidR="00C7183A">
        <w:t>Constraints:</w:t>
      </w:r>
    </w:p>
    <w:p w14:paraId="7AAF3411" w14:textId="76C5CDB0" w:rsidR="00C77047" w:rsidRDefault="000E63CB" w:rsidP="0091062D">
      <w:pPr>
        <w:pStyle w:val="ListBullet"/>
        <w:numPr>
          <w:ilvl w:val="0"/>
          <w:numId w:val="0"/>
        </w:numPr>
        <w:ind w:left="259" w:hanging="2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950181" wp14:editId="438A60BF">
                <wp:simplePos x="0" y="0"/>
                <wp:positionH relativeFrom="column">
                  <wp:posOffset>-261620</wp:posOffset>
                </wp:positionH>
                <wp:positionV relativeFrom="paragraph">
                  <wp:posOffset>225475</wp:posOffset>
                </wp:positionV>
                <wp:extent cx="3086792" cy="1004570"/>
                <wp:effectExtent l="0" t="0" r="12065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792" cy="1004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DD3B46" w14:textId="77777777" w:rsidR="00C77047" w:rsidRPr="00C77047" w:rsidRDefault="0091062D" w:rsidP="00C77047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Oats </w:t>
                            </w: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sym w:font="Wingdings" w:char="F0E0"/>
                            </w: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X11 + X12 + X13 &lt;= 10000</w:t>
                            </w:r>
                          </w:p>
                          <w:p w14:paraId="4C58CBA5" w14:textId="0B39E39A" w:rsidR="0091062D" w:rsidRPr="00C77047" w:rsidRDefault="0091062D" w:rsidP="00C77047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Apricots </w:t>
                            </w: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sym w:font="Wingdings" w:char="F0E0"/>
                            </w: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X21 + X22 + X23 &lt;= 5000</w:t>
                            </w:r>
                          </w:p>
                          <w:p w14:paraId="05896956" w14:textId="77777777" w:rsidR="0091062D" w:rsidRPr="00C77047" w:rsidRDefault="0091062D" w:rsidP="00C77047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Coconuts </w:t>
                            </w: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sym w:font="Wingdings" w:char="F0E0"/>
                            </w: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X31 + X32 + X33 &lt;= 2000</w:t>
                            </w:r>
                          </w:p>
                          <w:p w14:paraId="1576ECBD" w14:textId="039ACD68" w:rsidR="0091062D" w:rsidRPr="00C77047" w:rsidRDefault="0091062D" w:rsidP="00C77047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Hazelnuts </w:t>
                            </w: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sym w:font="Wingdings" w:char="F0E0"/>
                            </w:r>
                            <w:r w:rsidRPr="00C77047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X41 + X42 + X43 &lt;= 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50181" id="Text Box 19" o:spid="_x0000_s1046" type="#_x0000_t202" style="position:absolute;left:0;text-align:left;margin-left:-20.6pt;margin-top:17.75pt;width:243.05pt;height:79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" fillcolor="white [3201]" strokeweight=".5pt">
                <v:textbox>
                  <w:txbxContent>
                    <w:p w14:paraId="46DD3B46" w14:textId="77777777" w:rsidR="00C77047" w:rsidRPr="00C77047" w:rsidRDefault="0091062D" w:rsidP="00C77047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t xml:space="preserve">Oats </w:t>
                      </w: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sym w:font="Wingdings" w:char="F0E0"/>
                      </w: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t xml:space="preserve"> X11 + X12 + X13 &lt;= 10000</w:t>
                      </w:r>
                    </w:p>
                    <w:p w14:paraId="4C58CBA5" w14:textId="0B39E39A" w:rsidR="0091062D" w:rsidRPr="00C77047" w:rsidRDefault="0091062D" w:rsidP="00C77047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t xml:space="preserve">Apricots </w:t>
                      </w: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sym w:font="Wingdings" w:char="F0E0"/>
                      </w: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t xml:space="preserve"> X21 + X22 + X23 &lt;= 5000</w:t>
                      </w:r>
                    </w:p>
                    <w:p w14:paraId="05896956" w14:textId="77777777" w:rsidR="0091062D" w:rsidRPr="00C77047" w:rsidRDefault="0091062D" w:rsidP="00C77047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t xml:space="preserve">Coconuts </w:t>
                      </w: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sym w:font="Wingdings" w:char="F0E0"/>
                      </w: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t xml:space="preserve"> X31 + X32 + X33 &lt;= 2000</w:t>
                      </w:r>
                    </w:p>
                    <w:p w14:paraId="1576ECBD" w14:textId="039ACD68" w:rsidR="0091062D" w:rsidRPr="00C77047" w:rsidRDefault="0091062D" w:rsidP="00C77047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t xml:space="preserve">Hazelnuts </w:t>
                      </w: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sym w:font="Wingdings" w:char="F0E0"/>
                      </w:r>
                      <w:r w:rsidRPr="00C77047">
                        <w:rPr>
                          <w:i/>
                          <w:iCs/>
                          <w:color w:val="C02942" w:themeColor="accent3"/>
                        </w:rPr>
                        <w:t xml:space="preserve"> X41 + X42 + X43 &lt;= 2000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158424" wp14:editId="08C033A2">
                <wp:simplePos x="0" y="0"/>
                <wp:positionH relativeFrom="column">
                  <wp:posOffset>2906395</wp:posOffset>
                </wp:positionH>
                <wp:positionV relativeFrom="paragraph">
                  <wp:posOffset>226110</wp:posOffset>
                </wp:positionV>
                <wp:extent cx="3105339" cy="1004570"/>
                <wp:effectExtent l="0" t="0" r="1905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339" cy="1004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11D5E7" w14:textId="77777777" w:rsidR="00C77047" w:rsidRPr="001478A8" w:rsidRDefault="00C77047" w:rsidP="00C77047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Cereal A 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sym w:font="Wingdings" w:char="F0E0"/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X11 + X21 + X31 + X41 &gt;= 1000</w:t>
                            </w:r>
                          </w:p>
                          <w:p w14:paraId="5247B2B1" w14:textId="77777777" w:rsidR="00C77047" w:rsidRPr="001478A8" w:rsidRDefault="00C77047" w:rsidP="00C77047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Cereal B 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sym w:font="Wingdings" w:char="F0E0"/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X12 + X22 + X32 + X42 &gt;= 700</w:t>
                            </w:r>
                          </w:p>
                          <w:p w14:paraId="239F1DD9" w14:textId="77777777" w:rsidR="00C77047" w:rsidRDefault="00C77047" w:rsidP="00C77047">
                            <w:pPr>
                              <w:pStyle w:val="ListParagraph"/>
                              <w:ind w:left="0"/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Cereal C 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sym w:font="Wingdings" w:char="F0E0"/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X13 + X23 + X33 + X43 &gt;= 750</w:t>
                            </w:r>
                          </w:p>
                          <w:p w14:paraId="67C2A019" w14:textId="76E695E8" w:rsidR="00C77047" w:rsidRPr="00C77047" w:rsidRDefault="00C77047" w:rsidP="00C77047">
                            <w:pPr>
                              <w:pStyle w:val="ListParagraph"/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58424" id="Text Box 21" o:spid="_x0000_s1047" type="#_x0000_t202" style="position:absolute;left:0;text-align:left;margin-left:228.85pt;margin-top:17.8pt;width:244.5pt;height:79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" fillcolor="white [3201]" strokeweight=".5pt">
                <v:textbox>
                  <w:txbxContent>
                    <w:p w14:paraId="0711D5E7" w14:textId="77777777" w:rsidR="00C77047" w:rsidRPr="001478A8" w:rsidRDefault="00C77047" w:rsidP="00C77047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Cereal A 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sym w:font="Wingdings" w:char="F0E0"/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X11 + X21 + X31 + X41 &gt;= 1000</w:t>
                      </w:r>
                    </w:p>
                    <w:p w14:paraId="5247B2B1" w14:textId="77777777" w:rsidR="00C77047" w:rsidRPr="001478A8" w:rsidRDefault="00C77047" w:rsidP="00C77047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Cereal B 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sym w:font="Wingdings" w:char="F0E0"/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X12 + X22 + X32 + X42 &gt;= 700</w:t>
                      </w:r>
                    </w:p>
                    <w:p w14:paraId="239F1DD9" w14:textId="77777777" w:rsidR="00C77047" w:rsidRDefault="00C77047" w:rsidP="00C77047">
                      <w:pPr>
                        <w:pStyle w:val="ListParagraph"/>
                        <w:ind w:left="0"/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Cereal C 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sym w:font="Wingdings" w:char="F0E0"/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X13 + X23 + X33 + X43 &gt;= 750</w:t>
                      </w:r>
                    </w:p>
                    <w:p w14:paraId="67C2A019" w14:textId="76E695E8" w:rsidR="00C77047" w:rsidRPr="00C77047" w:rsidRDefault="00C77047" w:rsidP="00C77047">
                      <w:pPr>
                        <w:pStyle w:val="ListParagraph"/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14:paraId="327A141B" w14:textId="1355508C" w:rsidR="0091062D" w:rsidRDefault="0091062D" w:rsidP="0091062D">
      <w:pPr>
        <w:pStyle w:val="ListBullet"/>
        <w:numPr>
          <w:ilvl w:val="0"/>
          <w:numId w:val="0"/>
        </w:numPr>
        <w:ind w:left="259" w:hanging="259"/>
      </w:pPr>
    </w:p>
    <w:p w14:paraId="29605166" w14:textId="0EEEE602" w:rsidR="00C7183A" w:rsidRDefault="00C7183A" w:rsidP="00C7183A">
      <w:pPr>
        <w:pStyle w:val="ListParagraph"/>
        <w:ind w:left="950"/>
        <w:rPr>
          <w:i/>
          <w:iCs/>
          <w:color w:val="C02942" w:themeColor="accent3"/>
        </w:rPr>
      </w:pPr>
    </w:p>
    <w:p w14:paraId="09EB926C" w14:textId="77777777" w:rsidR="000E63CB" w:rsidRDefault="000E63CB" w:rsidP="00C77047">
      <w:pPr>
        <w:pStyle w:val="ListBullet"/>
        <w:numPr>
          <w:ilvl w:val="0"/>
          <w:numId w:val="0"/>
        </w:numPr>
      </w:pPr>
    </w:p>
    <w:p w14:paraId="629E03B7" w14:textId="1D70C2BD" w:rsidR="00C7183A" w:rsidRDefault="00C7183A" w:rsidP="00C77047">
      <w:pPr>
        <w:pStyle w:val="ListBullet"/>
        <w:numPr>
          <w:ilvl w:val="0"/>
          <w:numId w:val="0"/>
        </w:numPr>
      </w:pPr>
      <w:r>
        <w:t>Proportions of different Ingredients</w:t>
      </w:r>
    </w:p>
    <w:p w14:paraId="51C6FCF4" w14:textId="72BE400C" w:rsidR="00A75B31" w:rsidRPr="00A75B31" w:rsidRDefault="00C77047" w:rsidP="00C77047">
      <w:pPr>
        <w:rPr>
          <w:sz w:val="20"/>
          <w:szCs w:val="20"/>
        </w:rPr>
      </w:pPr>
      <w:r w:rsidRPr="00A75B3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AD525A" wp14:editId="307B80CD">
                <wp:simplePos x="0" y="0"/>
                <wp:positionH relativeFrom="column">
                  <wp:posOffset>1998817</wp:posOffset>
                </wp:positionH>
                <wp:positionV relativeFrom="paragraph">
                  <wp:posOffset>441960</wp:posOffset>
                </wp:positionV>
                <wp:extent cx="1466215" cy="334645"/>
                <wp:effectExtent l="0" t="0" r="6985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215" cy="334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3986A" w14:textId="25504740" w:rsidR="00A75B31" w:rsidRDefault="00A75B31" w:rsidP="00A75B31">
                            <w:pPr>
                              <w:jc w:val="center"/>
                            </w:pPr>
                            <w:r>
                              <w:t xml:space="preserve">Cereal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525A" id="Text Box 9" o:spid="_x0000_s1048" type="#_x0000_t202" style="position:absolute;margin-left:157.4pt;margin-top:34.8pt;width:115.45pt;height:26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" fillcolor="white [3201]" strokeweight=".5pt">
                <v:textbox>
                  <w:txbxContent>
                    <w:p w14:paraId="5D93986A" w14:textId="25504740" w:rsidR="00A75B31" w:rsidRDefault="00A75B31" w:rsidP="00A75B31">
                      <w:pPr>
                        <w:jc w:val="center"/>
                      </w:pPr>
                      <w:r>
                        <w:t xml:space="preserve">Cereal </w:t>
                      </w: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A75B3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2E82EA" wp14:editId="29DFCBFE">
                <wp:simplePos x="0" y="0"/>
                <wp:positionH relativeFrom="column">
                  <wp:posOffset>-122718</wp:posOffset>
                </wp:positionH>
                <wp:positionV relativeFrom="paragraph">
                  <wp:posOffset>432435</wp:posOffset>
                </wp:positionV>
                <wp:extent cx="1466215" cy="334645"/>
                <wp:effectExtent l="0" t="0" r="6985" b="82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215" cy="334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E274C" w14:textId="1016E66E" w:rsidR="00A75B31" w:rsidRDefault="00A75B31" w:rsidP="00A75B31">
                            <w:pPr>
                              <w:jc w:val="center"/>
                            </w:pPr>
                            <w:r>
                              <w:t>Cereal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E82EA" id="Text Box 8" o:spid="_x0000_s1049" type="#_x0000_t202" style="position:absolute;margin-left:-9.65pt;margin-top:34.05pt;width:115.45pt;height:26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" fillcolor="white [3201]" strokeweight=".5pt">
                <v:textbox>
                  <w:txbxContent>
                    <w:p w14:paraId="38FE274C" w14:textId="1016E66E" w:rsidR="00A75B31" w:rsidRDefault="00A75B31" w:rsidP="00A75B31">
                      <w:pPr>
                        <w:jc w:val="center"/>
                      </w:pPr>
                      <w:r>
                        <w:t>Cereal A</w:t>
                      </w:r>
                    </w:p>
                  </w:txbxContent>
                </v:textbox>
              </v:shape>
            </w:pict>
          </mc:Fallback>
        </mc:AlternateContent>
      </w:r>
      <w:r w:rsidR="00A75B3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1C736C" wp14:editId="3D3062FC">
                <wp:simplePos x="0" y="0"/>
                <wp:positionH relativeFrom="column">
                  <wp:posOffset>3947795</wp:posOffset>
                </wp:positionH>
                <wp:positionV relativeFrom="paragraph">
                  <wp:posOffset>828040</wp:posOffset>
                </wp:positionV>
                <wp:extent cx="1466215" cy="760095"/>
                <wp:effectExtent l="0" t="0" r="698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215" cy="760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991A07" w14:textId="2DD623FE" w:rsidR="00A75B31" w:rsidRPr="001478A8" w:rsidRDefault="00A75B31" w:rsidP="00A75B31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3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5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23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= 0</w:t>
                            </w:r>
                          </w:p>
                          <w:p w14:paraId="13884D85" w14:textId="6589EC52" w:rsidR="00A75B31" w:rsidRPr="001478A8" w:rsidRDefault="00A75B31" w:rsidP="00A75B31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X1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3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5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X3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3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= 0</w:t>
                            </w:r>
                          </w:p>
                          <w:p w14:paraId="6F12AC06" w14:textId="530F8658" w:rsidR="00A75B31" w:rsidRPr="001478A8" w:rsidRDefault="00A75B31" w:rsidP="00A75B31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X1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3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1.67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X4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3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= 0</w:t>
                            </w:r>
                          </w:p>
                          <w:p w14:paraId="3A5E51AC" w14:textId="77777777" w:rsidR="00A75B31" w:rsidRDefault="00A75B31" w:rsidP="00A75B31"/>
                          <w:p w14:paraId="4F70181D" w14:textId="77777777" w:rsidR="00A75B31" w:rsidRDefault="00A75B31" w:rsidP="00A75B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C736C" id="Text Box 7" o:spid="_x0000_s1050" type="#_x0000_t202" style="position:absolute;margin-left:310.85pt;margin-top:65.2pt;width:115.45pt;height:5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2hp1PQIAAIQ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" fillcolor="white [3201]" strokeweight=".5pt">
                <v:textbox>
                  <w:txbxContent>
                    <w:p w14:paraId="33991A07" w14:textId="2DD623FE" w:rsidR="00A75B31" w:rsidRPr="001478A8" w:rsidRDefault="00A75B31" w:rsidP="00A75B31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1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3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5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23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= 0</w:t>
                      </w:r>
                    </w:p>
                    <w:p w14:paraId="13884D85" w14:textId="6589EC52" w:rsidR="00A75B31" w:rsidRPr="001478A8" w:rsidRDefault="00A75B31" w:rsidP="00A75B31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X1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3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5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X3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3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= 0</w:t>
                      </w:r>
                    </w:p>
                    <w:p w14:paraId="6F12AC06" w14:textId="530F8658" w:rsidR="00A75B31" w:rsidRPr="001478A8" w:rsidRDefault="00A75B31" w:rsidP="00A75B31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X1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3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1.67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X4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3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= 0</w:t>
                      </w:r>
                    </w:p>
                    <w:p w14:paraId="3A5E51AC" w14:textId="77777777" w:rsidR="00A75B31" w:rsidRDefault="00A75B31" w:rsidP="00A75B31"/>
                    <w:p w14:paraId="4F70181D" w14:textId="77777777" w:rsidR="00A75B31" w:rsidRDefault="00A75B31" w:rsidP="00A75B31"/>
                  </w:txbxContent>
                </v:textbox>
              </v:shape>
            </w:pict>
          </mc:Fallback>
        </mc:AlternateContent>
      </w:r>
      <w:r w:rsidR="00A75B31" w:rsidRPr="00A75B3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0E3EDC" wp14:editId="07ABFB08">
                <wp:simplePos x="0" y="0"/>
                <wp:positionH relativeFrom="column">
                  <wp:posOffset>3927475</wp:posOffset>
                </wp:positionH>
                <wp:positionV relativeFrom="paragraph">
                  <wp:posOffset>431165</wp:posOffset>
                </wp:positionV>
                <wp:extent cx="1466215" cy="334645"/>
                <wp:effectExtent l="0" t="0" r="6985" b="825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215" cy="334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465D76" w14:textId="4DD24E29" w:rsidR="00A75B31" w:rsidRDefault="00A75B31" w:rsidP="00A75B31">
                            <w:pPr>
                              <w:jc w:val="center"/>
                            </w:pPr>
                            <w:r>
                              <w:t xml:space="preserve">Cereal 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E3EDC" id="Text Box 10" o:spid="_x0000_s1051" type="#_x0000_t202" style="position:absolute;margin-left:309.25pt;margin-top:33.95pt;width:115.45pt;height:26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" fillcolor="white [3201]" strokeweight=".5pt">
                <v:textbox>
                  <w:txbxContent>
                    <w:p w14:paraId="01465D76" w14:textId="4DD24E29" w:rsidR="00A75B31" w:rsidRDefault="00A75B31" w:rsidP="00A75B31">
                      <w:pPr>
                        <w:jc w:val="center"/>
                      </w:pPr>
                      <w:r>
                        <w:t xml:space="preserve">Cereal </w:t>
                      </w: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75B31" w:rsidRPr="00A75B31">
        <w:rPr>
          <w:sz w:val="20"/>
          <w:szCs w:val="20"/>
        </w:rPr>
        <w:t>Different Ingredients in different cereals are present with different proportions with each other. This proportion constraints are captured in terms are mathematical equations as below:</w:t>
      </w:r>
    </w:p>
    <w:p w14:paraId="02DA798F" w14:textId="1D77C212" w:rsidR="00C7183A" w:rsidRDefault="00C77047" w:rsidP="00A75B31">
      <w:pPr>
        <w:pStyle w:val="ListBullet"/>
        <w:numPr>
          <w:ilvl w:val="0"/>
          <w:numId w:val="0"/>
        </w:numPr>
      </w:pPr>
      <w:r w:rsidRPr="00A75B3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D1633F" wp14:editId="2948586B">
                <wp:simplePos x="0" y="0"/>
                <wp:positionH relativeFrom="column">
                  <wp:posOffset>2022003</wp:posOffset>
                </wp:positionH>
                <wp:positionV relativeFrom="paragraph">
                  <wp:posOffset>285750</wp:posOffset>
                </wp:positionV>
                <wp:extent cx="1466215" cy="760095"/>
                <wp:effectExtent l="0" t="0" r="6985" b="146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215" cy="760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99CB01" w14:textId="5F67E54A" w:rsidR="001478A8" w:rsidRPr="001478A8" w:rsidRDefault="001478A8" w:rsidP="001478A8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</w:t>
                            </w:r>
                            <w:r>
                              <w:rPr>
                                <w:i/>
                                <w:iCs/>
                                <w:color w:val="C02942" w:themeColor="accent3"/>
                              </w:rPr>
                              <w:t>12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– </w:t>
                            </w:r>
                            <w:r w:rsidR="00A75B31">
                              <w:rPr>
                                <w:i/>
                                <w:iCs/>
                                <w:color w:val="C02942" w:themeColor="accent3"/>
                              </w:rPr>
                              <w:t>3.25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X2</w:t>
                            </w:r>
                            <w:r w:rsidR="00A75B31">
                              <w:rPr>
                                <w:i/>
                                <w:iCs/>
                                <w:color w:val="C02942" w:themeColor="accent3"/>
                              </w:rPr>
                              <w:t>2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= 0</w:t>
                            </w:r>
                          </w:p>
                          <w:p w14:paraId="020DA07C" w14:textId="3F26429B" w:rsidR="001478A8" w:rsidRPr="001478A8" w:rsidRDefault="001478A8" w:rsidP="001478A8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X1</w:t>
                            </w:r>
                            <w:r w:rsidR="00A75B31">
                              <w:rPr>
                                <w:i/>
                                <w:iCs/>
                                <w:color w:val="C02942" w:themeColor="accent3"/>
                              </w:rPr>
                              <w:t>2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– 1</w:t>
                            </w:r>
                            <w:r w:rsidR="00A75B31">
                              <w:rPr>
                                <w:i/>
                                <w:iCs/>
                                <w:color w:val="C02942" w:themeColor="accent3"/>
                              </w:rPr>
                              <w:t>3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X3</w:t>
                            </w:r>
                            <w:r w:rsidR="00A75B31">
                              <w:rPr>
                                <w:i/>
                                <w:iCs/>
                                <w:color w:val="C02942" w:themeColor="accent3"/>
                              </w:rPr>
                              <w:t>2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= 0</w:t>
                            </w:r>
                          </w:p>
                          <w:p w14:paraId="5FD27496" w14:textId="0B8F149E" w:rsidR="001478A8" w:rsidRPr="001478A8" w:rsidRDefault="001478A8" w:rsidP="001478A8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X1</w:t>
                            </w:r>
                            <w:r w:rsidR="00A75B31">
                              <w:rPr>
                                <w:i/>
                                <w:iCs/>
                                <w:color w:val="C02942" w:themeColor="accent3"/>
                              </w:rPr>
                              <w:t>2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– 6</w:t>
                            </w:r>
                            <w:r w:rsidR="00A75B31">
                              <w:rPr>
                                <w:i/>
                                <w:iCs/>
                                <w:color w:val="C02942" w:themeColor="accent3"/>
                              </w:rPr>
                              <w:t>.5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X4</w:t>
                            </w:r>
                            <w:r w:rsidR="00A75B31">
                              <w:rPr>
                                <w:i/>
                                <w:iCs/>
                                <w:color w:val="C02942" w:themeColor="accent3"/>
                              </w:rPr>
                              <w:t>2</w:t>
                            </w: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 xml:space="preserve"> = 0</w:t>
                            </w:r>
                          </w:p>
                          <w:p w14:paraId="27CF7989" w14:textId="77777777" w:rsidR="001478A8" w:rsidRDefault="001478A8" w:rsidP="001478A8"/>
                          <w:p w14:paraId="5D763B7C" w14:textId="77777777" w:rsidR="001478A8" w:rsidRDefault="001478A8" w:rsidP="001478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1633F" id="Text Box 6" o:spid="_x0000_s1052" type="#_x0000_t202" style="position:absolute;margin-left:159.2pt;margin-top:22.5pt;width:115.45pt;height:59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" fillcolor="white [3201]" strokeweight=".5pt">
                <v:textbox>
                  <w:txbxContent>
                    <w:p w14:paraId="1799CB01" w14:textId="5F67E54A" w:rsidR="001478A8" w:rsidRPr="001478A8" w:rsidRDefault="001478A8" w:rsidP="001478A8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</w:t>
                      </w:r>
                      <w:r>
                        <w:rPr>
                          <w:i/>
                          <w:iCs/>
                          <w:color w:val="C02942" w:themeColor="accent3"/>
                        </w:rPr>
                        <w:t>12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– </w:t>
                      </w:r>
                      <w:r w:rsidR="00A75B31">
                        <w:rPr>
                          <w:i/>
                          <w:iCs/>
                          <w:color w:val="C02942" w:themeColor="accent3"/>
                        </w:rPr>
                        <w:t>3.25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X2</w:t>
                      </w:r>
                      <w:r w:rsidR="00A75B31">
                        <w:rPr>
                          <w:i/>
                          <w:iCs/>
                          <w:color w:val="C02942" w:themeColor="accent3"/>
                        </w:rPr>
                        <w:t>2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= 0</w:t>
                      </w:r>
                    </w:p>
                    <w:p w14:paraId="020DA07C" w14:textId="3F26429B" w:rsidR="001478A8" w:rsidRPr="001478A8" w:rsidRDefault="001478A8" w:rsidP="001478A8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X1</w:t>
                      </w:r>
                      <w:r w:rsidR="00A75B31">
                        <w:rPr>
                          <w:i/>
                          <w:iCs/>
                          <w:color w:val="C02942" w:themeColor="accent3"/>
                        </w:rPr>
                        <w:t>2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– 1</w:t>
                      </w:r>
                      <w:r w:rsidR="00A75B31">
                        <w:rPr>
                          <w:i/>
                          <w:iCs/>
                          <w:color w:val="C02942" w:themeColor="accent3"/>
                        </w:rPr>
                        <w:t>3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X3</w:t>
                      </w:r>
                      <w:r w:rsidR="00A75B31">
                        <w:rPr>
                          <w:i/>
                          <w:iCs/>
                          <w:color w:val="C02942" w:themeColor="accent3"/>
                        </w:rPr>
                        <w:t>2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= 0</w:t>
                      </w:r>
                    </w:p>
                    <w:p w14:paraId="5FD27496" w14:textId="0B8F149E" w:rsidR="001478A8" w:rsidRPr="001478A8" w:rsidRDefault="001478A8" w:rsidP="001478A8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X1</w:t>
                      </w:r>
                      <w:r w:rsidR="00A75B31">
                        <w:rPr>
                          <w:i/>
                          <w:iCs/>
                          <w:color w:val="C02942" w:themeColor="accent3"/>
                        </w:rPr>
                        <w:t>2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– 6</w:t>
                      </w:r>
                      <w:r w:rsidR="00A75B31">
                        <w:rPr>
                          <w:i/>
                          <w:iCs/>
                          <w:color w:val="C02942" w:themeColor="accent3"/>
                        </w:rPr>
                        <w:t>.5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X4</w:t>
                      </w:r>
                      <w:r w:rsidR="00A75B31">
                        <w:rPr>
                          <w:i/>
                          <w:iCs/>
                          <w:color w:val="C02942" w:themeColor="accent3"/>
                        </w:rPr>
                        <w:t>2</w:t>
                      </w: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 xml:space="preserve"> = 0</w:t>
                      </w:r>
                    </w:p>
                    <w:p w14:paraId="27CF7989" w14:textId="77777777" w:rsidR="001478A8" w:rsidRDefault="001478A8" w:rsidP="001478A8"/>
                    <w:p w14:paraId="5D763B7C" w14:textId="77777777" w:rsidR="001478A8" w:rsidRDefault="001478A8" w:rsidP="001478A8"/>
                  </w:txbxContent>
                </v:textbox>
              </v:shape>
            </w:pict>
          </mc:Fallback>
        </mc:AlternateContent>
      </w:r>
      <w:r w:rsidRPr="00A75B3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838B8E" wp14:editId="165CE1BE">
                <wp:simplePos x="0" y="0"/>
                <wp:positionH relativeFrom="column">
                  <wp:posOffset>-116677</wp:posOffset>
                </wp:positionH>
                <wp:positionV relativeFrom="paragraph">
                  <wp:posOffset>285750</wp:posOffset>
                </wp:positionV>
                <wp:extent cx="1466215" cy="760095"/>
                <wp:effectExtent l="0" t="0" r="698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215" cy="760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BAC20" w14:textId="3E8186BA" w:rsidR="001478A8" w:rsidRPr="001478A8" w:rsidRDefault="001478A8" w:rsidP="001478A8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X11 – 8X21 = 0</w:t>
                            </w:r>
                          </w:p>
                          <w:p w14:paraId="0A1A6B02" w14:textId="0182F5F2" w:rsidR="001478A8" w:rsidRPr="001478A8" w:rsidRDefault="001478A8" w:rsidP="001478A8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X11 – 16X31 = 0</w:t>
                            </w:r>
                          </w:p>
                          <w:p w14:paraId="1821FACA" w14:textId="13692DD2" w:rsidR="001478A8" w:rsidRPr="001478A8" w:rsidRDefault="001478A8" w:rsidP="001478A8">
                            <w:pPr>
                              <w:pStyle w:val="ListParagraph"/>
                              <w:ind w:left="0"/>
                              <w:rPr>
                                <w:i/>
                                <w:iCs/>
                                <w:color w:val="C02942" w:themeColor="accent3"/>
                              </w:rPr>
                            </w:pPr>
                            <w:r w:rsidRPr="001478A8">
                              <w:rPr>
                                <w:i/>
                                <w:iCs/>
                                <w:color w:val="C02942" w:themeColor="accent3"/>
                              </w:rPr>
                              <w:t>X11 – 16X41 = 0</w:t>
                            </w:r>
                          </w:p>
                          <w:p w14:paraId="7DE2D173" w14:textId="77777777" w:rsidR="001478A8" w:rsidRDefault="001478A8" w:rsidP="001478A8"/>
                          <w:p w14:paraId="2B196540" w14:textId="77777777" w:rsidR="001478A8" w:rsidRDefault="001478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38B8E" id="Text Box 5" o:spid="_x0000_s1053" type="#_x0000_t202" style="position:absolute;margin-left:-9.2pt;margin-top:22.5pt;width:115.45pt;height:5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CrvRPQIAAIQ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" fillcolor="white [3201]" strokeweight=".5pt">
                <v:textbox>
                  <w:txbxContent>
                    <w:p w14:paraId="776BAC20" w14:textId="3E8186BA" w:rsidR="001478A8" w:rsidRPr="001478A8" w:rsidRDefault="001478A8" w:rsidP="001478A8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X11 – 8X21 = 0</w:t>
                      </w:r>
                    </w:p>
                    <w:p w14:paraId="0A1A6B02" w14:textId="0182F5F2" w:rsidR="001478A8" w:rsidRPr="001478A8" w:rsidRDefault="001478A8" w:rsidP="001478A8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X11 – 16X31 = 0</w:t>
                      </w:r>
                    </w:p>
                    <w:p w14:paraId="1821FACA" w14:textId="13692DD2" w:rsidR="001478A8" w:rsidRPr="001478A8" w:rsidRDefault="001478A8" w:rsidP="001478A8">
                      <w:pPr>
                        <w:pStyle w:val="ListParagraph"/>
                        <w:ind w:left="0"/>
                        <w:rPr>
                          <w:i/>
                          <w:iCs/>
                          <w:color w:val="C02942" w:themeColor="accent3"/>
                        </w:rPr>
                      </w:pPr>
                      <w:r w:rsidRPr="001478A8">
                        <w:rPr>
                          <w:i/>
                          <w:iCs/>
                          <w:color w:val="C02942" w:themeColor="accent3"/>
                        </w:rPr>
                        <w:t>X11 – 16X41 = 0</w:t>
                      </w:r>
                    </w:p>
                    <w:p w14:paraId="7DE2D173" w14:textId="77777777" w:rsidR="001478A8" w:rsidRDefault="001478A8" w:rsidP="001478A8"/>
                    <w:p w14:paraId="2B196540" w14:textId="77777777" w:rsidR="001478A8" w:rsidRDefault="001478A8"/>
                  </w:txbxContent>
                </v:textbox>
              </v:shape>
            </w:pict>
          </mc:Fallback>
        </mc:AlternateContent>
      </w:r>
    </w:p>
    <w:p w14:paraId="5C2DC27A" w14:textId="77777777" w:rsidR="00124879" w:rsidRDefault="00124879" w:rsidP="00124879">
      <w:pPr>
        <w:pStyle w:val="ListBullet"/>
        <w:numPr>
          <w:ilvl w:val="0"/>
          <w:numId w:val="0"/>
        </w:numPr>
        <w:ind w:left="259" w:hanging="259"/>
      </w:pPr>
    </w:p>
    <w:p w14:paraId="7C5BCE21" w14:textId="77777777" w:rsidR="00124879" w:rsidRDefault="00124879" w:rsidP="00124879">
      <w:pPr>
        <w:pStyle w:val="ListBullet"/>
        <w:numPr>
          <w:ilvl w:val="0"/>
          <w:numId w:val="0"/>
        </w:numPr>
      </w:pPr>
    </w:p>
    <w:p w14:paraId="40B992BD" w14:textId="68FFC8CA" w:rsidR="001D7F35" w:rsidRDefault="001D7F35" w:rsidP="001D7F35">
      <w:pPr>
        <w:pStyle w:val="ListBullet"/>
      </w:pPr>
      <w:r>
        <w:t>Summary of the LP Model</w:t>
      </w:r>
    </w:p>
    <w:tbl>
      <w:tblPr>
        <w:tblStyle w:val="ListTable5Dark-Accent6"/>
        <w:tblW w:w="0" w:type="auto"/>
        <w:tblLook w:val="04A0" w:firstRow="1" w:lastRow="0" w:firstColumn="1" w:lastColumn="0" w:noHBand="0" w:noVBand="1"/>
      </w:tblPr>
      <w:tblGrid>
        <w:gridCol w:w="4590"/>
        <w:gridCol w:w="4579"/>
      </w:tblGrid>
      <w:tr w:rsidR="001D7F35" w14:paraId="31EDD043" w14:textId="77777777" w:rsidTr="00EC6E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9" w:type="dxa"/>
            <w:gridSpan w:val="2"/>
          </w:tcPr>
          <w:p w14:paraId="20993E0A" w14:textId="3D7C02B3" w:rsidR="001D7F35" w:rsidRPr="000E63CB" w:rsidRDefault="001D7F35" w:rsidP="001D7F35">
            <w:pPr>
              <w:pStyle w:val="ListBullet"/>
              <w:numPr>
                <w:ilvl w:val="0"/>
                <w:numId w:val="0"/>
              </w:numPr>
            </w:pPr>
            <w:r w:rsidRPr="000E63CB">
              <w:t>Linear Programming Model for Food Factory</w:t>
            </w:r>
          </w:p>
        </w:tc>
      </w:tr>
      <w:tr w:rsidR="001D7F35" w14:paraId="65A087CD" w14:textId="77777777" w:rsidTr="001D7F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0" w:type="dxa"/>
          </w:tcPr>
          <w:p w14:paraId="0B5B70E3" w14:textId="4B015087" w:rsidR="001D7F35" w:rsidRPr="000E63CB" w:rsidRDefault="001D7F35" w:rsidP="001D7F35">
            <w:pPr>
              <w:pStyle w:val="ListBullet"/>
              <w:numPr>
                <w:ilvl w:val="0"/>
                <w:numId w:val="0"/>
              </w:numPr>
            </w:pPr>
            <w:r w:rsidRPr="000E63CB">
              <w:t>Objective</w:t>
            </w:r>
          </w:p>
        </w:tc>
        <w:tc>
          <w:tcPr>
            <w:tcW w:w="4579" w:type="dxa"/>
          </w:tcPr>
          <w:p w14:paraId="4E066013" w14:textId="4ACDC84D" w:rsidR="001D7F35" w:rsidRPr="000E63CB" w:rsidRDefault="001D7F35" w:rsidP="001D7F35">
            <w:pPr>
              <w:pStyle w:val="ListBulle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E63CB">
              <w:rPr>
                <w:b/>
                <w:bCs/>
              </w:rPr>
              <w:t>Maximize Profit</w:t>
            </w:r>
          </w:p>
        </w:tc>
      </w:tr>
      <w:tr w:rsidR="001D7F35" w14:paraId="3E08CBB5" w14:textId="77777777" w:rsidTr="001D7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0" w:type="dxa"/>
          </w:tcPr>
          <w:p w14:paraId="5A86A793" w14:textId="7000E9E8" w:rsidR="001D7F35" w:rsidRPr="000E63CB" w:rsidRDefault="001D7F35" w:rsidP="001D7F35">
            <w:pPr>
              <w:pStyle w:val="ListBullet"/>
              <w:numPr>
                <w:ilvl w:val="0"/>
                <w:numId w:val="0"/>
              </w:numPr>
            </w:pPr>
            <w:r w:rsidRPr="000E63CB">
              <w:t>Total Number of Variables</w:t>
            </w:r>
          </w:p>
        </w:tc>
        <w:tc>
          <w:tcPr>
            <w:tcW w:w="4579" w:type="dxa"/>
          </w:tcPr>
          <w:p w14:paraId="7AD7A603" w14:textId="059873DF" w:rsidR="001D7F35" w:rsidRPr="000E63CB" w:rsidRDefault="001D7F35" w:rsidP="001D7F35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E63CB">
              <w:rPr>
                <w:b/>
                <w:bCs/>
              </w:rPr>
              <w:t>12</w:t>
            </w:r>
          </w:p>
        </w:tc>
      </w:tr>
      <w:tr w:rsidR="001D7F35" w14:paraId="5F28FA2E" w14:textId="77777777" w:rsidTr="001D7F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0" w:type="dxa"/>
          </w:tcPr>
          <w:p w14:paraId="727BBA17" w14:textId="642F0B7E" w:rsidR="001D7F35" w:rsidRPr="000E63CB" w:rsidRDefault="001D7F35" w:rsidP="001D7F35">
            <w:pPr>
              <w:pStyle w:val="ListBullet"/>
              <w:numPr>
                <w:ilvl w:val="0"/>
                <w:numId w:val="0"/>
              </w:numPr>
            </w:pPr>
            <w:r w:rsidRPr="000E63CB">
              <w:t>Total Number of Constraints</w:t>
            </w:r>
          </w:p>
        </w:tc>
        <w:tc>
          <w:tcPr>
            <w:tcW w:w="4579" w:type="dxa"/>
          </w:tcPr>
          <w:p w14:paraId="0F9EEE4F" w14:textId="4A164A2C" w:rsidR="001D7F35" w:rsidRPr="000E63CB" w:rsidRDefault="001D7F35" w:rsidP="001D7F35">
            <w:pPr>
              <w:pStyle w:val="ListBulle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E63CB">
              <w:rPr>
                <w:b/>
                <w:bCs/>
              </w:rPr>
              <w:t>16</w:t>
            </w:r>
          </w:p>
        </w:tc>
      </w:tr>
      <w:tr w:rsidR="001D7F35" w14:paraId="5B413605" w14:textId="77777777" w:rsidTr="001D7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0" w:type="dxa"/>
          </w:tcPr>
          <w:p w14:paraId="23440AE5" w14:textId="4A9B498B" w:rsidR="001D7F35" w:rsidRPr="000E63CB" w:rsidRDefault="001D7F35" w:rsidP="001D7F35">
            <w:pPr>
              <w:pStyle w:val="ListBullet"/>
              <w:numPr>
                <w:ilvl w:val="0"/>
                <w:numId w:val="0"/>
              </w:numPr>
            </w:pPr>
            <w:r w:rsidRPr="000E63CB">
              <w:t>Bounds for the variables</w:t>
            </w:r>
          </w:p>
        </w:tc>
        <w:tc>
          <w:tcPr>
            <w:tcW w:w="4579" w:type="dxa"/>
          </w:tcPr>
          <w:p w14:paraId="0462BEDF" w14:textId="11A2A4E7" w:rsidR="001D7F35" w:rsidRPr="000E63CB" w:rsidRDefault="002A744D" w:rsidP="001D7F35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E63CB">
              <w:rPr>
                <w:b/>
                <w:bCs/>
              </w:rPr>
              <w:t xml:space="preserve">All variables </w:t>
            </w:r>
            <w:proofErr w:type="gramStart"/>
            <w:r w:rsidRPr="000E63CB">
              <w:rPr>
                <w:b/>
                <w:bCs/>
              </w:rPr>
              <w:t>non zero</w:t>
            </w:r>
            <w:proofErr w:type="gramEnd"/>
            <w:r w:rsidRPr="000E63CB">
              <w:rPr>
                <w:b/>
                <w:bCs/>
              </w:rPr>
              <w:t xml:space="preserve"> integers</w:t>
            </w:r>
          </w:p>
        </w:tc>
      </w:tr>
    </w:tbl>
    <w:p w14:paraId="354D34FD" w14:textId="77777777" w:rsidR="00124879" w:rsidRDefault="00124879" w:rsidP="001D7F35">
      <w:pPr>
        <w:pStyle w:val="ListBullet"/>
        <w:numPr>
          <w:ilvl w:val="0"/>
          <w:numId w:val="0"/>
        </w:numPr>
        <w:ind w:left="259"/>
      </w:pPr>
    </w:p>
    <w:p w14:paraId="734E5C9E" w14:textId="1E595303" w:rsidR="002A744D" w:rsidRDefault="002A744D" w:rsidP="001D7F35">
      <w:pPr>
        <w:pStyle w:val="ListBullet"/>
        <w:numPr>
          <w:ilvl w:val="0"/>
          <w:numId w:val="0"/>
        </w:numPr>
        <w:ind w:left="2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3980DA" wp14:editId="15B7483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73495" cy="415925"/>
                <wp:effectExtent l="0" t="0" r="14605" b="158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415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AB349" w14:textId="37F06F2C" w:rsidR="002A744D" w:rsidRPr="00E764E5" w:rsidRDefault="002A744D" w:rsidP="002A744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Solution 2(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  <w:r w:rsidRPr="00E764E5">
                              <w:rPr>
                                <w:sz w:val="36"/>
                                <w:szCs w:val="36"/>
                              </w:rPr>
                              <w:t xml:space="preserve">: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LP Model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Implementation using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980DA" id="Text Box 12" o:spid="_x0000_s1054" type="#_x0000_t202" style="position:absolute;left:0;text-align:left;margin-left:0;margin-top:-.05pt;width:501.85pt;height:32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" fillcolor="white [3201]" strokecolor="black [3200]" strokeweight="1pt">
                <v:textbox>
                  <w:txbxContent>
                    <w:p w14:paraId="5DDAB349" w14:textId="37F06F2C" w:rsidR="002A744D" w:rsidRPr="00E764E5" w:rsidRDefault="002A744D" w:rsidP="002A744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Solution 2(</w:t>
                      </w:r>
                      <w:r>
                        <w:rPr>
                          <w:sz w:val="36"/>
                          <w:szCs w:val="36"/>
                        </w:rPr>
                        <w:t>b</w:t>
                      </w:r>
                      <w:r>
                        <w:rPr>
                          <w:sz w:val="36"/>
                          <w:szCs w:val="36"/>
                        </w:rPr>
                        <w:t>)</w:t>
                      </w:r>
                      <w:r w:rsidRPr="00E764E5">
                        <w:rPr>
                          <w:sz w:val="36"/>
                          <w:szCs w:val="36"/>
                        </w:rPr>
                        <w:t xml:space="preserve">: </w:t>
                      </w:r>
                      <w:r>
                        <w:rPr>
                          <w:sz w:val="36"/>
                          <w:szCs w:val="36"/>
                        </w:rPr>
                        <w:t xml:space="preserve">LP Model </w:t>
                      </w:r>
                      <w:r>
                        <w:rPr>
                          <w:sz w:val="36"/>
                          <w:szCs w:val="36"/>
                        </w:rPr>
                        <w:t>Implementation using R</w:t>
                      </w:r>
                    </w:p>
                  </w:txbxContent>
                </v:textbox>
              </v:shape>
            </w:pict>
          </mc:Fallback>
        </mc:AlternateContent>
      </w:r>
    </w:p>
    <w:p w14:paraId="6DB6F036" w14:textId="716246A5" w:rsidR="002A744D" w:rsidRDefault="00A954DB" w:rsidP="001D7F35">
      <w:pPr>
        <w:pStyle w:val="ListBullet"/>
        <w:numPr>
          <w:ilvl w:val="0"/>
          <w:numId w:val="0"/>
        </w:numPr>
        <w:ind w:left="2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201C31" wp14:editId="5D8D9888">
                <wp:simplePos x="0" y="0"/>
                <wp:positionH relativeFrom="column">
                  <wp:posOffset>635</wp:posOffset>
                </wp:positionH>
                <wp:positionV relativeFrom="paragraph">
                  <wp:posOffset>79847</wp:posOffset>
                </wp:positionV>
                <wp:extent cx="6373495" cy="1394234"/>
                <wp:effectExtent l="0" t="0" r="14605" b="158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139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226D9A" w14:textId="4CB4C184" w:rsidR="00C97977" w:rsidRPr="00A954DB" w:rsidRDefault="00C979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54DB">
                              <w:rPr>
                                <w:sz w:val="20"/>
                                <w:szCs w:val="20"/>
                              </w:rPr>
                              <w:t>Key Details of R Implementation:</w:t>
                            </w:r>
                          </w:p>
                          <w:p w14:paraId="4D70B760" w14:textId="3EBBC29C" w:rsidR="00C97977" w:rsidRPr="00A954DB" w:rsidRDefault="00C97977" w:rsidP="00C97977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954DB">
                              <w:rPr>
                                <w:sz w:val="20"/>
                                <w:szCs w:val="20"/>
                              </w:rPr>
                              <w:t xml:space="preserve">Use of </w:t>
                            </w:r>
                            <w:proofErr w:type="spellStart"/>
                            <w:r w:rsidRPr="00A954DB">
                              <w:rPr>
                                <w:sz w:val="20"/>
                                <w:szCs w:val="20"/>
                              </w:rPr>
                              <w:t>lpSolveAPI</w:t>
                            </w:r>
                            <w:proofErr w:type="spellEnd"/>
                            <w:r w:rsidRPr="00A954DB">
                              <w:rPr>
                                <w:sz w:val="20"/>
                                <w:szCs w:val="20"/>
                              </w:rPr>
                              <w:t xml:space="preserve"> package for LP solution</w:t>
                            </w:r>
                          </w:p>
                          <w:p w14:paraId="4425A3F4" w14:textId="625B5023" w:rsidR="00C97977" w:rsidRPr="00A954DB" w:rsidRDefault="00C97977" w:rsidP="00C97977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954DB">
                              <w:rPr>
                                <w:sz w:val="20"/>
                                <w:szCs w:val="20"/>
                              </w:rPr>
                              <w:t xml:space="preserve">The Objective function variables and constraints are documented in the tabular format before invoking </w:t>
                            </w:r>
                            <w:proofErr w:type="spellStart"/>
                            <w:r w:rsidRPr="00A954DB">
                              <w:rPr>
                                <w:sz w:val="20"/>
                                <w:szCs w:val="20"/>
                              </w:rPr>
                              <w:t>lpSolveAPI</w:t>
                            </w:r>
                            <w:proofErr w:type="spellEnd"/>
                            <w:r w:rsidRPr="00A954DB">
                              <w:rPr>
                                <w:sz w:val="20"/>
                                <w:szCs w:val="20"/>
                              </w:rPr>
                              <w:t xml:space="preserve"> functions. (Please refer below</w:t>
                            </w:r>
                            <w:r w:rsidR="00A954DB" w:rsidRPr="00A954DB">
                              <w:rPr>
                                <w:sz w:val="20"/>
                                <w:szCs w:val="20"/>
                              </w:rPr>
                              <w:t xml:space="preserve"> table.</w:t>
                            </w:r>
                          </w:p>
                          <w:p w14:paraId="02E63DD9" w14:textId="42E722A6" w:rsidR="00C97977" w:rsidRPr="00A954DB" w:rsidRDefault="00C97977" w:rsidP="00C97977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954DB">
                              <w:rPr>
                                <w:sz w:val="20"/>
                                <w:szCs w:val="20"/>
                              </w:rPr>
                              <w:t>The Optimal Profit Value and Optimal values of decision variables are derived</w:t>
                            </w:r>
                            <w:r w:rsidR="00A954DB" w:rsidRPr="00A954DB">
                              <w:rPr>
                                <w:sz w:val="20"/>
                                <w:szCs w:val="20"/>
                              </w:rPr>
                              <w:t xml:space="preserve"> and documented in the next section.</w:t>
                            </w:r>
                            <w:r w:rsidRPr="00A954D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1C31" id="Text Box 14" o:spid="_x0000_s1055" type="#_x0000_t202" style="position:absolute;left:0;text-align:left;margin-left:.05pt;margin-top:6.3pt;width:501.85pt;height:109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" fillcolor="white [3201]" strokeweight=".5pt">
                <v:textbox>
                  <w:txbxContent>
                    <w:p w14:paraId="51226D9A" w14:textId="4CB4C184" w:rsidR="00C97977" w:rsidRPr="00A954DB" w:rsidRDefault="00C97977">
                      <w:pPr>
                        <w:rPr>
                          <w:sz w:val="20"/>
                          <w:szCs w:val="20"/>
                        </w:rPr>
                      </w:pPr>
                      <w:r w:rsidRPr="00A954DB">
                        <w:rPr>
                          <w:sz w:val="20"/>
                          <w:szCs w:val="20"/>
                        </w:rPr>
                        <w:t>Key Details of R Implementation:</w:t>
                      </w:r>
                    </w:p>
                    <w:p w14:paraId="4D70B760" w14:textId="3EBBC29C" w:rsidR="00C97977" w:rsidRPr="00A954DB" w:rsidRDefault="00C97977" w:rsidP="00C97977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z w:val="20"/>
                          <w:szCs w:val="20"/>
                        </w:rPr>
                      </w:pPr>
                      <w:r w:rsidRPr="00A954DB">
                        <w:rPr>
                          <w:sz w:val="20"/>
                          <w:szCs w:val="20"/>
                        </w:rPr>
                        <w:t xml:space="preserve">Use of </w:t>
                      </w:r>
                      <w:proofErr w:type="spellStart"/>
                      <w:r w:rsidRPr="00A954DB">
                        <w:rPr>
                          <w:sz w:val="20"/>
                          <w:szCs w:val="20"/>
                        </w:rPr>
                        <w:t>lpSolveAPI</w:t>
                      </w:r>
                      <w:proofErr w:type="spellEnd"/>
                      <w:r w:rsidRPr="00A954DB">
                        <w:rPr>
                          <w:sz w:val="20"/>
                          <w:szCs w:val="20"/>
                        </w:rPr>
                        <w:t xml:space="preserve"> package for LP solution</w:t>
                      </w:r>
                    </w:p>
                    <w:p w14:paraId="4425A3F4" w14:textId="625B5023" w:rsidR="00C97977" w:rsidRPr="00A954DB" w:rsidRDefault="00C97977" w:rsidP="00C97977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z w:val="20"/>
                          <w:szCs w:val="20"/>
                        </w:rPr>
                      </w:pPr>
                      <w:r w:rsidRPr="00A954DB">
                        <w:rPr>
                          <w:sz w:val="20"/>
                          <w:szCs w:val="20"/>
                        </w:rPr>
                        <w:t xml:space="preserve">The Objective function variables and constraints are documented in the tabular format before invoking </w:t>
                      </w:r>
                      <w:proofErr w:type="spellStart"/>
                      <w:r w:rsidRPr="00A954DB">
                        <w:rPr>
                          <w:sz w:val="20"/>
                          <w:szCs w:val="20"/>
                        </w:rPr>
                        <w:t>lpSolveAPI</w:t>
                      </w:r>
                      <w:proofErr w:type="spellEnd"/>
                      <w:r w:rsidRPr="00A954DB">
                        <w:rPr>
                          <w:sz w:val="20"/>
                          <w:szCs w:val="20"/>
                        </w:rPr>
                        <w:t xml:space="preserve"> functions. (Please refer below</w:t>
                      </w:r>
                      <w:r w:rsidR="00A954DB" w:rsidRPr="00A954DB">
                        <w:rPr>
                          <w:sz w:val="20"/>
                          <w:szCs w:val="20"/>
                        </w:rPr>
                        <w:t xml:space="preserve"> table.</w:t>
                      </w:r>
                    </w:p>
                    <w:p w14:paraId="02E63DD9" w14:textId="42E722A6" w:rsidR="00C97977" w:rsidRPr="00A954DB" w:rsidRDefault="00C97977" w:rsidP="00C97977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z w:val="20"/>
                          <w:szCs w:val="20"/>
                        </w:rPr>
                      </w:pPr>
                      <w:r w:rsidRPr="00A954DB">
                        <w:rPr>
                          <w:sz w:val="20"/>
                          <w:szCs w:val="20"/>
                        </w:rPr>
                        <w:t>The Optimal Profit Value and Optimal values of decision variables are derived</w:t>
                      </w:r>
                      <w:r w:rsidR="00A954DB" w:rsidRPr="00A954DB">
                        <w:rPr>
                          <w:sz w:val="20"/>
                          <w:szCs w:val="20"/>
                        </w:rPr>
                        <w:t xml:space="preserve"> and documented in the next section.</w:t>
                      </w:r>
                      <w:r w:rsidRPr="00A954DB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7AE095F" w14:textId="61AE98F8" w:rsidR="00C97977" w:rsidRDefault="00C97977" w:rsidP="001D7F35">
      <w:pPr>
        <w:pStyle w:val="ListBullet"/>
        <w:numPr>
          <w:ilvl w:val="0"/>
          <w:numId w:val="0"/>
        </w:numPr>
        <w:ind w:left="259"/>
      </w:pPr>
    </w:p>
    <w:p w14:paraId="0FEDB0F6" w14:textId="6302CDAB" w:rsidR="00124879" w:rsidRDefault="00124879" w:rsidP="001D7F35">
      <w:pPr>
        <w:pStyle w:val="ListBullet"/>
        <w:numPr>
          <w:ilvl w:val="0"/>
          <w:numId w:val="0"/>
        </w:numPr>
        <w:ind w:left="259"/>
      </w:pPr>
    </w:p>
    <w:p w14:paraId="49279F9A" w14:textId="69B9E7AD" w:rsidR="00C97977" w:rsidRDefault="00C97977" w:rsidP="001D7F35">
      <w:pPr>
        <w:pStyle w:val="ListBullet"/>
        <w:numPr>
          <w:ilvl w:val="0"/>
          <w:numId w:val="0"/>
        </w:numPr>
        <w:ind w:left="259"/>
      </w:pPr>
    </w:p>
    <w:p w14:paraId="76B256C9" w14:textId="4E34260C" w:rsidR="000E63CB" w:rsidRDefault="000E63CB" w:rsidP="001D7F35">
      <w:pPr>
        <w:pStyle w:val="ListBullet"/>
        <w:numPr>
          <w:ilvl w:val="0"/>
          <w:numId w:val="0"/>
        </w:numPr>
        <w:ind w:left="259"/>
      </w:pPr>
    </w:p>
    <w:p w14:paraId="41A4764C" w14:textId="03CF3FAC" w:rsidR="00555AEB" w:rsidRDefault="00555AEB" w:rsidP="001D7F35">
      <w:pPr>
        <w:pStyle w:val="ListBullet"/>
        <w:numPr>
          <w:ilvl w:val="0"/>
          <w:numId w:val="0"/>
        </w:numPr>
        <w:ind w:left="259"/>
      </w:pPr>
    </w:p>
    <w:p w14:paraId="40CA4D9A" w14:textId="2C0FD58D" w:rsidR="00555AEB" w:rsidRDefault="00555AEB" w:rsidP="001D7F35">
      <w:pPr>
        <w:pStyle w:val="ListBullet"/>
        <w:numPr>
          <w:ilvl w:val="0"/>
          <w:numId w:val="0"/>
        </w:numPr>
        <w:ind w:left="259"/>
      </w:pPr>
    </w:p>
    <w:p w14:paraId="76805C6F" w14:textId="552331F1" w:rsidR="00555AEB" w:rsidRDefault="00555AEB" w:rsidP="001D7F35">
      <w:pPr>
        <w:pStyle w:val="ListBullet"/>
        <w:numPr>
          <w:ilvl w:val="0"/>
          <w:numId w:val="0"/>
        </w:numPr>
        <w:ind w:left="259"/>
      </w:pPr>
    </w:p>
    <w:p w14:paraId="423FDB05" w14:textId="77777777" w:rsidR="006935C0" w:rsidRDefault="006935C0" w:rsidP="001D7F35">
      <w:pPr>
        <w:pStyle w:val="ListBullet"/>
        <w:numPr>
          <w:ilvl w:val="0"/>
          <w:numId w:val="0"/>
        </w:numPr>
        <w:ind w:left="259"/>
      </w:pPr>
    </w:p>
    <w:p w14:paraId="4BE4B6F7" w14:textId="77777777" w:rsidR="00555AEB" w:rsidRDefault="00555AEB" w:rsidP="001D7F35">
      <w:pPr>
        <w:pStyle w:val="ListBullet"/>
        <w:numPr>
          <w:ilvl w:val="0"/>
          <w:numId w:val="0"/>
        </w:numPr>
        <w:ind w:left="259"/>
      </w:pPr>
    </w:p>
    <w:p w14:paraId="1D4F676B" w14:textId="63B01F6C" w:rsidR="00C97977" w:rsidRDefault="00A954DB" w:rsidP="001D7F35">
      <w:pPr>
        <w:pStyle w:val="ListBullet"/>
        <w:numPr>
          <w:ilvl w:val="0"/>
          <w:numId w:val="0"/>
        </w:numPr>
        <w:ind w:left="2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B4261F" wp14:editId="36877FC6">
                <wp:simplePos x="0" y="0"/>
                <wp:positionH relativeFrom="column">
                  <wp:posOffset>8255</wp:posOffset>
                </wp:positionH>
                <wp:positionV relativeFrom="paragraph">
                  <wp:posOffset>23658</wp:posOffset>
                </wp:positionV>
                <wp:extent cx="6373495" cy="280658"/>
                <wp:effectExtent l="0" t="0" r="14605" b="120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2806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83A413" w14:textId="026AC766" w:rsidR="00A954DB" w:rsidRDefault="00A954DB" w:rsidP="00A954DB">
                            <w:pPr>
                              <w:jc w:val="center"/>
                            </w:pPr>
                            <w:r>
                              <w:t xml:space="preserve">Table with Variables and values for </w:t>
                            </w:r>
                            <w:proofErr w:type="spellStart"/>
                            <w:r>
                              <w:t>lpSolveAPI</w:t>
                            </w:r>
                            <w:proofErr w:type="spellEnd"/>
                            <w:r>
                              <w:t xml:space="preserve"> Implementations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B4261F" id="Text Box 15" o:spid="_x0000_s1056" type="#_x0000_t202" style="position:absolute;left:0;text-align:left;margin-left:.65pt;margin-top:1.85pt;width:501.85pt;height:22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" fillcolor="white [3201]" strokeweight=".5pt">
                <v:textbox>
                  <w:txbxContent>
                    <w:p w14:paraId="5883A413" w14:textId="026AC766" w:rsidR="00A954DB" w:rsidRDefault="00A954DB" w:rsidP="00A954DB">
                      <w:pPr>
                        <w:jc w:val="center"/>
                      </w:pPr>
                      <w:r>
                        <w:t xml:space="preserve">Table with Variables and values for </w:t>
                      </w:r>
                      <w:proofErr w:type="spellStart"/>
                      <w:r>
                        <w:t>lpSolveAPI</w:t>
                      </w:r>
                      <w:proofErr w:type="spellEnd"/>
                      <w:r>
                        <w:t xml:space="preserve"> Implementations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4036CC2A" w14:textId="3B6B36A5" w:rsidR="00A954DB" w:rsidRDefault="00A954DB" w:rsidP="001D7F35">
      <w:pPr>
        <w:pStyle w:val="ListBullet"/>
        <w:numPr>
          <w:ilvl w:val="0"/>
          <w:numId w:val="0"/>
        </w:numPr>
        <w:ind w:left="2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BB31AA" wp14:editId="2278254C">
                <wp:simplePos x="0" y="0"/>
                <wp:positionH relativeFrom="column">
                  <wp:posOffset>-10795</wp:posOffset>
                </wp:positionH>
                <wp:positionV relativeFrom="paragraph">
                  <wp:posOffset>3636173</wp:posOffset>
                </wp:positionV>
                <wp:extent cx="6373495" cy="415925"/>
                <wp:effectExtent l="0" t="0" r="14605" b="158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415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FB126" w14:textId="03D2E573" w:rsidR="00A954DB" w:rsidRPr="00E764E5" w:rsidRDefault="00C06407" w:rsidP="00A954D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Optimal Profit and Optimal Values of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31AA" id="Text Box 16" o:spid="_x0000_s1057" type="#_x0000_t202" style="position:absolute;left:0;text-align:left;margin-left:-.85pt;margin-top:286.3pt;width:501.85pt;height:32.7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" fillcolor="white [3201]" strokecolor="black [3200]" strokeweight="1pt">
                <v:textbox>
                  <w:txbxContent>
                    <w:p w14:paraId="2A5FB126" w14:textId="03D2E573" w:rsidR="00A954DB" w:rsidRPr="00E764E5" w:rsidRDefault="00C06407" w:rsidP="00A954D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Optimal Profit and Optimal Values of Variables</w:t>
                      </w:r>
                    </w:p>
                  </w:txbxContent>
                </v:textbox>
              </v:shape>
            </w:pict>
          </mc:Fallback>
        </mc:AlternateContent>
      </w:r>
      <w:r w:rsidRPr="00124879">
        <w:drawing>
          <wp:inline distT="0" distB="0" distL="0" distR="0" wp14:anchorId="10D9B3A2" wp14:editId="52A95E65">
            <wp:extent cx="5739897" cy="3463109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6648" cy="347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DFA" w14:textId="3085E556" w:rsidR="00A954DB" w:rsidRDefault="00A954DB" w:rsidP="001D7F35">
      <w:pPr>
        <w:pStyle w:val="ListBullet"/>
        <w:numPr>
          <w:ilvl w:val="0"/>
          <w:numId w:val="0"/>
        </w:numPr>
        <w:ind w:left="259"/>
      </w:pPr>
    </w:p>
    <w:p w14:paraId="08019943" w14:textId="2791F694" w:rsidR="00C06407" w:rsidRDefault="00C06407" w:rsidP="001D7F35">
      <w:pPr>
        <w:pStyle w:val="ListBullet"/>
        <w:numPr>
          <w:ilvl w:val="0"/>
          <w:numId w:val="0"/>
        </w:numPr>
        <w:ind w:left="2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18F2BE" wp14:editId="08086222">
                <wp:simplePos x="0" y="0"/>
                <wp:positionH relativeFrom="column">
                  <wp:posOffset>21590</wp:posOffset>
                </wp:positionH>
                <wp:positionV relativeFrom="paragraph">
                  <wp:posOffset>146660</wp:posOffset>
                </wp:positionV>
                <wp:extent cx="6373495" cy="280035"/>
                <wp:effectExtent l="0" t="0" r="14605" b="120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495" cy="2800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C0569" w14:textId="1F2AD356" w:rsidR="00C06407" w:rsidRPr="002B4DCA" w:rsidRDefault="00C06407" w:rsidP="00C06407">
                            <w:pPr>
                              <w:rPr>
                                <w:color w:val="C02942" w:themeColor="accent3"/>
                              </w:rPr>
                            </w:pPr>
                            <w:r w:rsidRPr="002B4DCA">
                              <w:rPr>
                                <w:color w:val="C02942" w:themeColor="accent3"/>
                              </w:rPr>
                              <w:t xml:space="preserve">Optimal </w:t>
                            </w:r>
                            <w:proofErr w:type="gramStart"/>
                            <w:r w:rsidRPr="002B4DCA">
                              <w:rPr>
                                <w:color w:val="C02942" w:themeColor="accent3"/>
                              </w:rPr>
                              <w:t>Profit :</w:t>
                            </w:r>
                            <w:proofErr w:type="gramEnd"/>
                            <w:r w:rsidRPr="002B4DCA">
                              <w:rPr>
                                <w:color w:val="C02942" w:themeColor="accent3"/>
                              </w:rPr>
                              <w:t xml:space="preserve"> </w:t>
                            </w:r>
                            <w:r w:rsidRPr="00B1190F">
                              <w:rPr>
                                <w:color w:val="C02942" w:themeColor="accent3"/>
                                <w:sz w:val="28"/>
                                <w:szCs w:val="28"/>
                              </w:rPr>
                              <w:t>$38729.35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18F2BE" id="Text Box 17" o:spid="_x0000_s1058" type="#_x0000_t202" style="position:absolute;left:0;text-align:left;margin-left:1.7pt;margin-top:11.55pt;width:501.85pt;height:22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" fillcolor="#cfbca4 [1944]" strokeweight=".5pt">
                <v:textbox>
                  <w:txbxContent>
                    <w:p w14:paraId="7F8C0569" w14:textId="1F2AD356" w:rsidR="00C06407" w:rsidRPr="002B4DCA" w:rsidRDefault="00C06407" w:rsidP="00C06407">
                      <w:pPr>
                        <w:rPr>
                          <w:color w:val="C02942" w:themeColor="accent3"/>
                        </w:rPr>
                      </w:pPr>
                      <w:r w:rsidRPr="002B4DCA">
                        <w:rPr>
                          <w:color w:val="C02942" w:themeColor="accent3"/>
                        </w:rPr>
                        <w:t xml:space="preserve">Optimal </w:t>
                      </w:r>
                      <w:proofErr w:type="gramStart"/>
                      <w:r w:rsidRPr="002B4DCA">
                        <w:rPr>
                          <w:color w:val="C02942" w:themeColor="accent3"/>
                        </w:rPr>
                        <w:t>Profit :</w:t>
                      </w:r>
                      <w:proofErr w:type="gramEnd"/>
                      <w:r w:rsidRPr="002B4DCA">
                        <w:rPr>
                          <w:color w:val="C02942" w:themeColor="accent3"/>
                        </w:rPr>
                        <w:t xml:space="preserve"> </w:t>
                      </w:r>
                      <w:r w:rsidRPr="00B1190F">
                        <w:rPr>
                          <w:color w:val="C02942" w:themeColor="accent3"/>
                          <w:sz w:val="28"/>
                          <w:szCs w:val="28"/>
                        </w:rPr>
                        <w:t>$38729.35</w:t>
                      </w:r>
                    </w:p>
                  </w:txbxContent>
                </v:textbox>
              </v:shape>
            </w:pict>
          </mc:Fallback>
        </mc:AlternateContent>
      </w:r>
    </w:p>
    <w:p w14:paraId="37226CFC" w14:textId="3A855170" w:rsidR="00C97977" w:rsidRDefault="00C97977" w:rsidP="001D7F35">
      <w:pPr>
        <w:pStyle w:val="ListBullet"/>
        <w:numPr>
          <w:ilvl w:val="0"/>
          <w:numId w:val="0"/>
        </w:numPr>
        <w:ind w:left="259"/>
      </w:pPr>
    </w:p>
    <w:tbl>
      <w:tblPr>
        <w:tblStyle w:val="GridTable5Dark-Accent5"/>
        <w:tblW w:w="10022" w:type="dxa"/>
        <w:tblLook w:val="04A0" w:firstRow="1" w:lastRow="0" w:firstColumn="1" w:lastColumn="0" w:noHBand="0" w:noVBand="1"/>
      </w:tblPr>
      <w:tblGrid>
        <w:gridCol w:w="2003"/>
        <w:gridCol w:w="2004"/>
        <w:gridCol w:w="2005"/>
        <w:gridCol w:w="2005"/>
        <w:gridCol w:w="2005"/>
      </w:tblGrid>
      <w:tr w:rsidR="00C06407" w14:paraId="53F8E891" w14:textId="77777777" w:rsidTr="002B4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240131D9" w14:textId="77777777" w:rsidR="00C06407" w:rsidRPr="00D17044" w:rsidRDefault="00C06407" w:rsidP="00596BDC">
            <w:pPr>
              <w:rPr>
                <w:sz w:val="20"/>
                <w:szCs w:val="20"/>
              </w:rPr>
            </w:pPr>
          </w:p>
        </w:tc>
        <w:tc>
          <w:tcPr>
            <w:tcW w:w="2004" w:type="dxa"/>
          </w:tcPr>
          <w:p w14:paraId="5CE22168" w14:textId="77777777" w:rsidR="00C06407" w:rsidRPr="00D17044" w:rsidRDefault="00C06407" w:rsidP="00596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Oates</w:t>
            </w:r>
          </w:p>
        </w:tc>
        <w:tc>
          <w:tcPr>
            <w:tcW w:w="2005" w:type="dxa"/>
          </w:tcPr>
          <w:p w14:paraId="6A2868DF" w14:textId="77777777" w:rsidR="00C06407" w:rsidRPr="00D17044" w:rsidRDefault="00C06407" w:rsidP="00596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Apricots</w:t>
            </w:r>
          </w:p>
        </w:tc>
        <w:tc>
          <w:tcPr>
            <w:tcW w:w="2005" w:type="dxa"/>
          </w:tcPr>
          <w:p w14:paraId="2B4C27E7" w14:textId="77777777" w:rsidR="00C06407" w:rsidRPr="00D17044" w:rsidRDefault="00C06407" w:rsidP="00596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Coconuts</w:t>
            </w:r>
          </w:p>
        </w:tc>
        <w:tc>
          <w:tcPr>
            <w:tcW w:w="2005" w:type="dxa"/>
          </w:tcPr>
          <w:p w14:paraId="23A38A2F" w14:textId="77777777" w:rsidR="00C06407" w:rsidRPr="00D17044" w:rsidRDefault="00C06407" w:rsidP="00596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Hazelnuts</w:t>
            </w:r>
          </w:p>
        </w:tc>
      </w:tr>
      <w:tr w:rsidR="00C06407" w14:paraId="0C869649" w14:textId="77777777" w:rsidTr="002B4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0EFEE50F" w14:textId="77777777" w:rsidR="00C06407" w:rsidRPr="00D17044" w:rsidRDefault="00C06407" w:rsidP="00596BDC">
            <w:pPr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Cereal A</w:t>
            </w:r>
          </w:p>
        </w:tc>
        <w:tc>
          <w:tcPr>
            <w:tcW w:w="2004" w:type="dxa"/>
          </w:tcPr>
          <w:p w14:paraId="63A636E1" w14:textId="7718678F" w:rsidR="00C06407" w:rsidRPr="00B1190F" w:rsidRDefault="00C06407" w:rsidP="00596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11</w:t>
            </w:r>
            <w:r w:rsidRPr="00B1190F">
              <w:rPr>
                <w:color w:val="C02942" w:themeColor="accent3"/>
                <w:sz w:val="28"/>
                <w:szCs w:val="28"/>
              </w:rPr>
              <w:t xml:space="preserve"> = 6880</w:t>
            </w:r>
          </w:p>
        </w:tc>
        <w:tc>
          <w:tcPr>
            <w:tcW w:w="2005" w:type="dxa"/>
          </w:tcPr>
          <w:p w14:paraId="7A944C0C" w14:textId="0AEDD459" w:rsidR="00C06407" w:rsidRPr="00B1190F" w:rsidRDefault="00C06407" w:rsidP="00596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21</w:t>
            </w:r>
            <w:r w:rsidRPr="00B1190F">
              <w:rPr>
                <w:color w:val="C02942" w:themeColor="accent3"/>
                <w:sz w:val="28"/>
                <w:szCs w:val="28"/>
              </w:rPr>
              <w:t xml:space="preserve"> = 860</w:t>
            </w:r>
          </w:p>
        </w:tc>
        <w:tc>
          <w:tcPr>
            <w:tcW w:w="2005" w:type="dxa"/>
          </w:tcPr>
          <w:p w14:paraId="2636614C" w14:textId="4856D880" w:rsidR="00C06407" w:rsidRPr="00B1190F" w:rsidRDefault="00C06407" w:rsidP="00596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31</w:t>
            </w:r>
            <w:r w:rsidRPr="00B1190F">
              <w:rPr>
                <w:color w:val="C02942" w:themeColor="accent3"/>
                <w:sz w:val="28"/>
                <w:szCs w:val="28"/>
              </w:rPr>
              <w:t xml:space="preserve"> = 430</w:t>
            </w:r>
          </w:p>
        </w:tc>
        <w:tc>
          <w:tcPr>
            <w:tcW w:w="2005" w:type="dxa"/>
          </w:tcPr>
          <w:p w14:paraId="0F3F5AAF" w14:textId="39C171CD" w:rsidR="00C06407" w:rsidRPr="00B1190F" w:rsidRDefault="00C06407" w:rsidP="00596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41</w:t>
            </w:r>
            <w:r w:rsidRPr="00B1190F">
              <w:rPr>
                <w:color w:val="C02942" w:themeColor="accent3"/>
                <w:sz w:val="28"/>
                <w:szCs w:val="28"/>
              </w:rPr>
              <w:t xml:space="preserve"> = 430</w:t>
            </w:r>
          </w:p>
        </w:tc>
      </w:tr>
      <w:tr w:rsidR="00C06407" w14:paraId="037E0E30" w14:textId="77777777" w:rsidTr="002B4DCA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22403687" w14:textId="77777777" w:rsidR="00C06407" w:rsidRPr="00D17044" w:rsidRDefault="00C06407" w:rsidP="00596BDC">
            <w:pPr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Cereal B</w:t>
            </w:r>
          </w:p>
        </w:tc>
        <w:tc>
          <w:tcPr>
            <w:tcW w:w="2004" w:type="dxa"/>
          </w:tcPr>
          <w:p w14:paraId="1478A1E0" w14:textId="43A500B7" w:rsidR="00C06407" w:rsidRPr="00B1190F" w:rsidRDefault="00C06407" w:rsidP="00596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12</w:t>
            </w:r>
            <w:r w:rsidRPr="00B1190F">
              <w:rPr>
                <w:color w:val="C02942" w:themeColor="accent3"/>
                <w:sz w:val="28"/>
                <w:szCs w:val="28"/>
              </w:rPr>
              <w:t xml:space="preserve"> = 455</w:t>
            </w:r>
          </w:p>
        </w:tc>
        <w:tc>
          <w:tcPr>
            <w:tcW w:w="2005" w:type="dxa"/>
          </w:tcPr>
          <w:p w14:paraId="72E6D721" w14:textId="4F41A68A" w:rsidR="00C06407" w:rsidRPr="00B1190F" w:rsidRDefault="00C06407" w:rsidP="00596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22</w:t>
            </w:r>
            <w:r w:rsidRPr="00B1190F">
              <w:rPr>
                <w:color w:val="C02942" w:themeColor="accent3"/>
                <w:sz w:val="28"/>
                <w:szCs w:val="28"/>
              </w:rPr>
              <w:t xml:space="preserve"> = 140</w:t>
            </w:r>
          </w:p>
        </w:tc>
        <w:tc>
          <w:tcPr>
            <w:tcW w:w="2005" w:type="dxa"/>
          </w:tcPr>
          <w:p w14:paraId="1CD7F524" w14:textId="3A9F0E52" w:rsidR="00C06407" w:rsidRPr="00B1190F" w:rsidRDefault="00C06407" w:rsidP="00596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32</w:t>
            </w:r>
            <w:r w:rsidRPr="00B1190F">
              <w:rPr>
                <w:color w:val="C02942" w:themeColor="accent3"/>
                <w:sz w:val="28"/>
                <w:szCs w:val="28"/>
              </w:rPr>
              <w:t xml:space="preserve"> = </w:t>
            </w:r>
            <w:r w:rsidR="002B4DCA" w:rsidRPr="00B1190F">
              <w:rPr>
                <w:color w:val="C02942" w:themeColor="accent3"/>
                <w:sz w:val="28"/>
                <w:szCs w:val="28"/>
              </w:rPr>
              <w:t>35</w:t>
            </w:r>
          </w:p>
        </w:tc>
        <w:tc>
          <w:tcPr>
            <w:tcW w:w="2005" w:type="dxa"/>
          </w:tcPr>
          <w:p w14:paraId="23E42C23" w14:textId="53E903A2" w:rsidR="00C06407" w:rsidRPr="00B1190F" w:rsidRDefault="00C06407" w:rsidP="00596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42</w:t>
            </w:r>
            <w:r w:rsidR="002B4DCA" w:rsidRPr="00B1190F">
              <w:rPr>
                <w:color w:val="C02942" w:themeColor="accent3"/>
                <w:sz w:val="28"/>
                <w:szCs w:val="28"/>
              </w:rPr>
              <w:t xml:space="preserve"> = 70</w:t>
            </w:r>
          </w:p>
        </w:tc>
      </w:tr>
      <w:tr w:rsidR="00C06407" w14:paraId="6BB89CFB" w14:textId="77777777" w:rsidTr="002B4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15F30841" w14:textId="77777777" w:rsidR="00C06407" w:rsidRPr="00D17044" w:rsidRDefault="00C06407" w:rsidP="00596BDC">
            <w:pPr>
              <w:rPr>
                <w:sz w:val="20"/>
                <w:szCs w:val="20"/>
              </w:rPr>
            </w:pPr>
            <w:r w:rsidRPr="00D17044">
              <w:rPr>
                <w:sz w:val="20"/>
                <w:szCs w:val="20"/>
              </w:rPr>
              <w:t>Cereal C</w:t>
            </w:r>
          </w:p>
        </w:tc>
        <w:tc>
          <w:tcPr>
            <w:tcW w:w="2004" w:type="dxa"/>
          </w:tcPr>
          <w:p w14:paraId="27905DA9" w14:textId="1D88FA62" w:rsidR="00C06407" w:rsidRPr="00B1190F" w:rsidRDefault="00C06407" w:rsidP="00596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13</w:t>
            </w:r>
            <w:r w:rsidR="002B4DCA" w:rsidRPr="00B1190F">
              <w:rPr>
                <w:color w:val="C02942" w:themeColor="accent3"/>
                <w:sz w:val="28"/>
                <w:szCs w:val="28"/>
              </w:rPr>
              <w:t xml:space="preserve"> = 2505</w:t>
            </w:r>
          </w:p>
        </w:tc>
        <w:tc>
          <w:tcPr>
            <w:tcW w:w="2005" w:type="dxa"/>
          </w:tcPr>
          <w:p w14:paraId="6865F123" w14:textId="02B830D3" w:rsidR="00C06407" w:rsidRPr="00B1190F" w:rsidRDefault="00C06407" w:rsidP="00596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23</w:t>
            </w:r>
            <w:r w:rsidR="002B4DCA" w:rsidRPr="00B1190F">
              <w:rPr>
                <w:color w:val="C02942" w:themeColor="accent3"/>
                <w:sz w:val="28"/>
                <w:szCs w:val="28"/>
              </w:rPr>
              <w:t xml:space="preserve"> = 501</w:t>
            </w:r>
          </w:p>
        </w:tc>
        <w:tc>
          <w:tcPr>
            <w:tcW w:w="2005" w:type="dxa"/>
          </w:tcPr>
          <w:p w14:paraId="29E0B644" w14:textId="0EAE1FAA" w:rsidR="00C06407" w:rsidRPr="00B1190F" w:rsidRDefault="00C06407" w:rsidP="00596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33</w:t>
            </w:r>
            <w:r w:rsidR="002B4DCA" w:rsidRPr="00B1190F">
              <w:rPr>
                <w:color w:val="C02942" w:themeColor="accent3"/>
                <w:sz w:val="28"/>
                <w:szCs w:val="28"/>
              </w:rPr>
              <w:t xml:space="preserve"> = 501</w:t>
            </w:r>
          </w:p>
        </w:tc>
        <w:tc>
          <w:tcPr>
            <w:tcW w:w="2005" w:type="dxa"/>
          </w:tcPr>
          <w:p w14:paraId="2CBD0D6B" w14:textId="2CF6B193" w:rsidR="00C06407" w:rsidRPr="00B1190F" w:rsidRDefault="00C06407" w:rsidP="00596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2942" w:themeColor="accent3"/>
                <w:sz w:val="28"/>
                <w:szCs w:val="28"/>
              </w:rPr>
            </w:pPr>
            <w:r w:rsidRPr="00B1190F">
              <w:rPr>
                <w:color w:val="C02942" w:themeColor="accent3"/>
                <w:sz w:val="28"/>
                <w:szCs w:val="28"/>
              </w:rPr>
              <w:t>X</w:t>
            </w:r>
            <w:r w:rsidRPr="00B1190F">
              <w:rPr>
                <w:color w:val="C02942" w:themeColor="accent3"/>
                <w:sz w:val="28"/>
                <w:szCs w:val="28"/>
                <w:vertAlign w:val="subscript"/>
              </w:rPr>
              <w:t>43</w:t>
            </w:r>
            <w:r w:rsidR="002B4DCA" w:rsidRPr="00B1190F">
              <w:rPr>
                <w:color w:val="C02942" w:themeColor="accent3"/>
                <w:sz w:val="28"/>
                <w:szCs w:val="28"/>
              </w:rPr>
              <w:t xml:space="preserve"> = 1500</w:t>
            </w:r>
          </w:p>
        </w:tc>
      </w:tr>
    </w:tbl>
    <w:p w14:paraId="56A7B9E5" w14:textId="48FA51F3" w:rsidR="002A744D" w:rsidRDefault="002A744D" w:rsidP="001D7F35">
      <w:pPr>
        <w:pStyle w:val="ListBullet"/>
        <w:numPr>
          <w:ilvl w:val="0"/>
          <w:numId w:val="0"/>
        </w:numPr>
        <w:ind w:left="259"/>
      </w:pPr>
    </w:p>
    <w:p w14:paraId="4626C19A" w14:textId="74B6131E" w:rsidR="00C06407" w:rsidRDefault="00C06407" w:rsidP="001D7F35">
      <w:pPr>
        <w:pStyle w:val="ListBullet"/>
        <w:numPr>
          <w:ilvl w:val="0"/>
          <w:numId w:val="0"/>
        </w:numPr>
        <w:ind w:left="259"/>
      </w:pPr>
    </w:p>
    <w:sectPr w:rsidR="00C06407" w:rsidSect="00EE7549">
      <w:footerReference w:type="default" r:id="rId10"/>
      <w:pgSz w:w="11900" w:h="16840"/>
      <w:pgMar w:top="567" w:right="1338" w:bottom="816" w:left="133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F486D" w14:textId="77777777" w:rsidR="0027654B" w:rsidRDefault="0027654B">
      <w:pPr>
        <w:spacing w:after="0" w:line="240" w:lineRule="auto"/>
      </w:pPr>
      <w:r>
        <w:separator/>
      </w:r>
    </w:p>
    <w:p w14:paraId="2BEA6740" w14:textId="77777777" w:rsidR="0027654B" w:rsidRDefault="0027654B"/>
    <w:p w14:paraId="5A87BA12" w14:textId="77777777" w:rsidR="0027654B" w:rsidRDefault="0027654B"/>
  </w:endnote>
  <w:endnote w:type="continuationSeparator" w:id="0">
    <w:p w14:paraId="4F468B92" w14:textId="77777777" w:rsidR="0027654B" w:rsidRDefault="0027654B">
      <w:pPr>
        <w:spacing w:after="0" w:line="240" w:lineRule="auto"/>
      </w:pPr>
      <w:r>
        <w:continuationSeparator/>
      </w:r>
    </w:p>
    <w:p w14:paraId="606543FE" w14:textId="77777777" w:rsidR="0027654B" w:rsidRDefault="0027654B"/>
    <w:p w14:paraId="27EE4CF4" w14:textId="77777777" w:rsidR="0027654B" w:rsidRDefault="002765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651551" w14:textId="77777777" w:rsidR="00F251B2" w:rsidRDefault="001D1FD5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2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72A91" w14:textId="77777777" w:rsidR="0027654B" w:rsidRDefault="0027654B">
      <w:pPr>
        <w:spacing w:after="0" w:line="240" w:lineRule="auto"/>
      </w:pPr>
      <w:r>
        <w:separator/>
      </w:r>
    </w:p>
    <w:p w14:paraId="1FA8C895" w14:textId="77777777" w:rsidR="0027654B" w:rsidRDefault="0027654B"/>
    <w:p w14:paraId="2923AFAE" w14:textId="77777777" w:rsidR="0027654B" w:rsidRDefault="0027654B"/>
  </w:footnote>
  <w:footnote w:type="continuationSeparator" w:id="0">
    <w:p w14:paraId="756A4676" w14:textId="77777777" w:rsidR="0027654B" w:rsidRDefault="0027654B">
      <w:pPr>
        <w:spacing w:after="0" w:line="240" w:lineRule="auto"/>
      </w:pPr>
      <w:r>
        <w:continuationSeparator/>
      </w:r>
    </w:p>
    <w:p w14:paraId="091E11D5" w14:textId="77777777" w:rsidR="0027654B" w:rsidRDefault="0027654B"/>
    <w:p w14:paraId="619EE0AF" w14:textId="77777777" w:rsidR="0027654B" w:rsidRDefault="0027654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AB4FA8"/>
    <w:multiLevelType w:val="hybridMultilevel"/>
    <w:tmpl w:val="AC7478D6"/>
    <w:lvl w:ilvl="0" w:tplc="1B18AD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E545A9"/>
    <w:multiLevelType w:val="hybridMultilevel"/>
    <w:tmpl w:val="60F4F3E6"/>
    <w:lvl w:ilvl="0" w:tplc="7AD835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083510"/>
    <w:multiLevelType w:val="hybridMultilevel"/>
    <w:tmpl w:val="93E65574"/>
    <w:lvl w:ilvl="0" w:tplc="A50A105A">
      <w:start w:val="1"/>
      <w:numFmt w:val="bullet"/>
      <w:pStyle w:val="ListBullet"/>
      <w:lvlText w:val=""/>
      <w:lvlJc w:val="left"/>
      <w:pPr>
        <w:tabs>
          <w:tab w:val="num" w:pos="259"/>
        </w:tabs>
        <w:ind w:left="25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B4B6195C">
      <w:numFmt w:val="bullet"/>
      <w:lvlText w:val="-"/>
      <w:lvlJc w:val="left"/>
      <w:pPr>
        <w:ind w:left="239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16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8108798">
    <w:abstractNumId w:val="9"/>
  </w:num>
  <w:num w:numId="2" w16cid:durableId="1754351151">
    <w:abstractNumId w:val="13"/>
  </w:num>
  <w:num w:numId="3" w16cid:durableId="467671675">
    <w:abstractNumId w:val="16"/>
  </w:num>
  <w:num w:numId="4" w16cid:durableId="325088268">
    <w:abstractNumId w:val="14"/>
  </w:num>
  <w:num w:numId="5" w16cid:durableId="946696674">
    <w:abstractNumId w:val="11"/>
  </w:num>
  <w:num w:numId="6" w16cid:durableId="193082512">
    <w:abstractNumId w:val="7"/>
  </w:num>
  <w:num w:numId="7" w16cid:durableId="266817791">
    <w:abstractNumId w:val="6"/>
  </w:num>
  <w:num w:numId="8" w16cid:durableId="489978116">
    <w:abstractNumId w:val="5"/>
  </w:num>
  <w:num w:numId="9" w16cid:durableId="1839152692">
    <w:abstractNumId w:val="4"/>
  </w:num>
  <w:num w:numId="10" w16cid:durableId="1373263058">
    <w:abstractNumId w:val="8"/>
  </w:num>
  <w:num w:numId="11" w16cid:durableId="1117336124">
    <w:abstractNumId w:val="3"/>
  </w:num>
  <w:num w:numId="12" w16cid:durableId="1611352657">
    <w:abstractNumId w:val="2"/>
  </w:num>
  <w:num w:numId="13" w16cid:durableId="1283918364">
    <w:abstractNumId w:val="1"/>
  </w:num>
  <w:num w:numId="14" w16cid:durableId="897012191">
    <w:abstractNumId w:val="0"/>
  </w:num>
  <w:num w:numId="15" w16cid:durableId="1510213314">
    <w:abstractNumId w:val="15"/>
  </w:num>
  <w:num w:numId="16" w16cid:durableId="988165799">
    <w:abstractNumId w:val="17"/>
  </w:num>
  <w:num w:numId="17" w16cid:durableId="1658612377">
    <w:abstractNumId w:val="12"/>
  </w:num>
  <w:num w:numId="18" w16cid:durableId="8124549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EEF"/>
    <w:rsid w:val="000D47F8"/>
    <w:rsid w:val="000E63CB"/>
    <w:rsid w:val="001176B8"/>
    <w:rsid w:val="00124879"/>
    <w:rsid w:val="001478A8"/>
    <w:rsid w:val="001D1FD5"/>
    <w:rsid w:val="001D7F35"/>
    <w:rsid w:val="001E7C67"/>
    <w:rsid w:val="00205821"/>
    <w:rsid w:val="00275412"/>
    <w:rsid w:val="0027654B"/>
    <w:rsid w:val="002A744D"/>
    <w:rsid w:val="002B4DCA"/>
    <w:rsid w:val="002C59EC"/>
    <w:rsid w:val="002F7CA9"/>
    <w:rsid w:val="003D73D0"/>
    <w:rsid w:val="00405E17"/>
    <w:rsid w:val="00415582"/>
    <w:rsid w:val="004201F1"/>
    <w:rsid w:val="00481322"/>
    <w:rsid w:val="004C7875"/>
    <w:rsid w:val="00500DAE"/>
    <w:rsid w:val="00523972"/>
    <w:rsid w:val="00555AEB"/>
    <w:rsid w:val="005845F3"/>
    <w:rsid w:val="005C5F4F"/>
    <w:rsid w:val="006758C6"/>
    <w:rsid w:val="006935C0"/>
    <w:rsid w:val="006B484D"/>
    <w:rsid w:val="00710E4E"/>
    <w:rsid w:val="007D42F5"/>
    <w:rsid w:val="008567B8"/>
    <w:rsid w:val="0091062D"/>
    <w:rsid w:val="0092138C"/>
    <w:rsid w:val="009320CC"/>
    <w:rsid w:val="00986210"/>
    <w:rsid w:val="00987406"/>
    <w:rsid w:val="00A37E0C"/>
    <w:rsid w:val="00A75B31"/>
    <w:rsid w:val="00A93880"/>
    <w:rsid w:val="00A954DB"/>
    <w:rsid w:val="00A966D8"/>
    <w:rsid w:val="00B1190F"/>
    <w:rsid w:val="00BA7DE1"/>
    <w:rsid w:val="00BB45C5"/>
    <w:rsid w:val="00C06407"/>
    <w:rsid w:val="00C2526E"/>
    <w:rsid w:val="00C7183A"/>
    <w:rsid w:val="00C77047"/>
    <w:rsid w:val="00C97977"/>
    <w:rsid w:val="00D17044"/>
    <w:rsid w:val="00D50B0D"/>
    <w:rsid w:val="00E06CD6"/>
    <w:rsid w:val="00E764E5"/>
    <w:rsid w:val="00E92EEF"/>
    <w:rsid w:val="00EC4B91"/>
    <w:rsid w:val="00EE7549"/>
    <w:rsid w:val="00EF7C22"/>
    <w:rsid w:val="00F229BE"/>
    <w:rsid w:val="00F251B2"/>
    <w:rsid w:val="00F7164D"/>
    <w:rsid w:val="00FD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1F0B43"/>
  <w15:chartTrackingRefBased/>
  <w15:docId w15:val="{C3CBF6D8-2E82-724F-AA81-19449AAD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table" w:styleId="TableGridLight">
    <w:name w:val="Grid Table Light"/>
    <w:basedOn w:val="TableNormal"/>
    <w:uiPriority w:val="40"/>
    <w:rsid w:val="000D47F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Theme">
    <w:name w:val="Table Theme"/>
    <w:basedOn w:val="TableNormal"/>
    <w:uiPriority w:val="99"/>
    <w:rsid w:val="000D47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3">
    <w:name w:val="Grid Table 3 Accent 3"/>
    <w:basedOn w:val="TableNormal"/>
    <w:uiPriority w:val="48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E17587" w:themeColor="accent3" w:themeTint="99"/>
        <w:left w:val="single" w:sz="4" w:space="0" w:color="E17587" w:themeColor="accent3" w:themeTint="99"/>
        <w:bottom w:val="single" w:sz="4" w:space="0" w:color="E17587" w:themeColor="accent3" w:themeTint="99"/>
        <w:right w:val="single" w:sz="4" w:space="0" w:color="E17587" w:themeColor="accent3" w:themeTint="99"/>
        <w:insideH w:val="single" w:sz="4" w:space="0" w:color="E17587" w:themeColor="accent3" w:themeTint="99"/>
        <w:insideV w:val="single" w:sz="4" w:space="0" w:color="E1758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1D6" w:themeFill="accent3" w:themeFillTint="33"/>
      </w:tcPr>
    </w:tblStylePr>
    <w:tblStylePr w:type="band1Horz">
      <w:tblPr/>
      <w:tcPr>
        <w:shd w:val="clear" w:color="auto" w:fill="F5D1D6" w:themeFill="accent3" w:themeFillTint="33"/>
      </w:tcPr>
    </w:tblStylePr>
    <w:tblStylePr w:type="neCell">
      <w:tblPr/>
      <w:tcPr>
        <w:tcBorders>
          <w:bottom w:val="single" w:sz="4" w:space="0" w:color="E17587" w:themeColor="accent3" w:themeTint="99"/>
        </w:tcBorders>
      </w:tcPr>
    </w:tblStylePr>
    <w:tblStylePr w:type="nwCell">
      <w:tblPr/>
      <w:tcPr>
        <w:tcBorders>
          <w:bottom w:val="single" w:sz="4" w:space="0" w:color="E17587" w:themeColor="accent3" w:themeTint="99"/>
        </w:tcBorders>
      </w:tcPr>
    </w:tblStylePr>
    <w:tblStylePr w:type="seCell">
      <w:tblPr/>
      <w:tcPr>
        <w:tcBorders>
          <w:top w:val="single" w:sz="4" w:space="0" w:color="E17587" w:themeColor="accent3" w:themeTint="99"/>
        </w:tcBorders>
      </w:tcPr>
    </w:tblStylePr>
    <w:tblStylePr w:type="swCell">
      <w:tblPr/>
      <w:tcPr>
        <w:tcBorders>
          <w:top w:val="single" w:sz="4" w:space="0" w:color="E17587" w:themeColor="accent3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B85B7F" w:themeColor="accent2" w:themeTint="99"/>
        <w:left w:val="single" w:sz="4" w:space="0" w:color="B85B7F" w:themeColor="accent2" w:themeTint="99"/>
        <w:bottom w:val="single" w:sz="4" w:space="0" w:color="B85B7F" w:themeColor="accent2" w:themeTint="99"/>
        <w:right w:val="single" w:sz="4" w:space="0" w:color="B85B7F" w:themeColor="accent2" w:themeTint="99"/>
        <w:insideH w:val="single" w:sz="4" w:space="0" w:color="B85B7F" w:themeColor="accent2" w:themeTint="99"/>
        <w:insideV w:val="single" w:sz="4" w:space="0" w:color="B85B7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C8D4" w:themeFill="accent2" w:themeFillTint="33"/>
      </w:tcPr>
    </w:tblStylePr>
    <w:tblStylePr w:type="band1Horz">
      <w:tblPr/>
      <w:tcPr>
        <w:shd w:val="clear" w:color="auto" w:fill="E7C8D4" w:themeFill="accent2" w:themeFillTint="33"/>
      </w:tcPr>
    </w:tblStylePr>
    <w:tblStylePr w:type="neCell">
      <w:tblPr/>
      <w:tcPr>
        <w:tcBorders>
          <w:bottom w:val="single" w:sz="4" w:space="0" w:color="B85B7F" w:themeColor="accent2" w:themeTint="99"/>
        </w:tcBorders>
      </w:tcPr>
    </w:tblStylePr>
    <w:tblStylePr w:type="nwCell">
      <w:tblPr/>
      <w:tcPr>
        <w:tcBorders>
          <w:bottom w:val="single" w:sz="4" w:space="0" w:color="B85B7F" w:themeColor="accent2" w:themeTint="99"/>
        </w:tcBorders>
      </w:tcPr>
    </w:tblStylePr>
    <w:tblStylePr w:type="seCell">
      <w:tblPr/>
      <w:tcPr>
        <w:tcBorders>
          <w:top w:val="single" w:sz="4" w:space="0" w:color="B85B7F" w:themeColor="accent2" w:themeTint="99"/>
        </w:tcBorders>
      </w:tcPr>
    </w:tblStylePr>
    <w:tblStylePr w:type="swCell">
      <w:tblPr/>
      <w:tcPr>
        <w:tcBorders>
          <w:top w:val="single" w:sz="4" w:space="0" w:color="B85B7F" w:themeColor="accent2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92B2B5" w:themeColor="accent1" w:themeTint="99"/>
        <w:left w:val="single" w:sz="4" w:space="0" w:color="92B2B5" w:themeColor="accent1" w:themeTint="99"/>
        <w:bottom w:val="single" w:sz="4" w:space="0" w:color="92B2B5" w:themeColor="accent1" w:themeTint="99"/>
        <w:right w:val="single" w:sz="4" w:space="0" w:color="92B2B5" w:themeColor="accent1" w:themeTint="99"/>
        <w:insideH w:val="single" w:sz="4" w:space="0" w:color="92B2B5" w:themeColor="accent1" w:themeTint="99"/>
        <w:insideV w:val="single" w:sz="4" w:space="0" w:color="92B2B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5E6" w:themeFill="accent1" w:themeFillTint="33"/>
      </w:tcPr>
    </w:tblStylePr>
    <w:tblStylePr w:type="band1Horz">
      <w:tblPr/>
      <w:tcPr>
        <w:shd w:val="clear" w:color="auto" w:fill="DAE5E6" w:themeFill="accent1" w:themeFillTint="33"/>
      </w:tcPr>
    </w:tblStylePr>
    <w:tblStylePr w:type="neCell">
      <w:tblPr/>
      <w:tcPr>
        <w:tcBorders>
          <w:bottom w:val="single" w:sz="4" w:space="0" w:color="92B2B5" w:themeColor="accent1" w:themeTint="99"/>
        </w:tcBorders>
      </w:tcPr>
    </w:tblStylePr>
    <w:tblStylePr w:type="nwCell">
      <w:tblPr/>
      <w:tcPr>
        <w:tcBorders>
          <w:bottom w:val="single" w:sz="4" w:space="0" w:color="92B2B5" w:themeColor="accent1" w:themeTint="99"/>
        </w:tcBorders>
      </w:tcPr>
    </w:tblStylePr>
    <w:tblStylePr w:type="seCell">
      <w:tblPr/>
      <w:tcPr>
        <w:tcBorders>
          <w:top w:val="single" w:sz="4" w:space="0" w:color="92B2B5" w:themeColor="accent1" w:themeTint="99"/>
        </w:tcBorders>
      </w:tcPr>
    </w:tblStylePr>
    <w:tblStylePr w:type="swCell">
      <w:tblPr/>
      <w:tcPr>
        <w:tcBorders>
          <w:top w:val="single" w:sz="4" w:space="0" w:color="92B2B5" w:themeColor="accent1" w:themeTint="99"/>
        </w:tcBorders>
      </w:tcPr>
    </w:tblStylePr>
  </w:style>
  <w:style w:type="table" w:styleId="GridTable3">
    <w:name w:val="Grid Table 3"/>
    <w:basedOn w:val="TableNormal"/>
    <w:uiPriority w:val="48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0D47F8"/>
    <w:pPr>
      <w:spacing w:after="0" w:line="240" w:lineRule="auto"/>
    </w:pPr>
    <w:tblPr>
      <w:tblStyleRowBandSize w:val="1"/>
      <w:tblStyleColBandSize w:val="1"/>
      <w:tblBorders>
        <w:top w:val="single" w:sz="2" w:space="0" w:color="F3E2AD" w:themeColor="accent6" w:themeTint="99"/>
        <w:bottom w:val="single" w:sz="2" w:space="0" w:color="F3E2AD" w:themeColor="accent6" w:themeTint="99"/>
        <w:insideH w:val="single" w:sz="2" w:space="0" w:color="F3E2AD" w:themeColor="accent6" w:themeTint="99"/>
        <w:insideV w:val="single" w:sz="2" w:space="0" w:color="F3E2A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E2A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E2A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5E3" w:themeFill="accent6" w:themeFillTint="33"/>
      </w:tcPr>
    </w:tblStylePr>
    <w:tblStylePr w:type="band1Horz">
      <w:tblPr/>
      <w:tcPr>
        <w:shd w:val="clear" w:color="auto" w:fill="FBF5E3" w:themeFill="accent6" w:themeFillTint="33"/>
      </w:tcPr>
    </w:tblStylePr>
  </w:style>
  <w:style w:type="table" w:styleId="GridTable2-Accent5">
    <w:name w:val="Grid Table 2 Accent 5"/>
    <w:basedOn w:val="TableNormal"/>
    <w:uiPriority w:val="47"/>
    <w:rsid w:val="000D47F8"/>
    <w:pPr>
      <w:spacing w:after="0" w:line="240" w:lineRule="auto"/>
    </w:pPr>
    <w:tblPr>
      <w:tblStyleRowBandSize w:val="1"/>
      <w:tblStyleColBandSize w:val="1"/>
      <w:tblBorders>
        <w:top w:val="single" w:sz="2" w:space="0" w:color="CFBCA4" w:themeColor="accent5" w:themeTint="99"/>
        <w:bottom w:val="single" w:sz="2" w:space="0" w:color="CFBCA4" w:themeColor="accent5" w:themeTint="99"/>
        <w:insideH w:val="single" w:sz="2" w:space="0" w:color="CFBCA4" w:themeColor="accent5" w:themeTint="99"/>
        <w:insideV w:val="single" w:sz="2" w:space="0" w:color="CFBCA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FBCA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FBCA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8E0" w:themeFill="accent5" w:themeFillTint="33"/>
      </w:tcPr>
    </w:tblStylePr>
    <w:tblStylePr w:type="band1Horz">
      <w:tblPr/>
      <w:tcPr>
        <w:shd w:val="clear" w:color="auto" w:fill="EFE8E0" w:themeFill="accent5" w:themeFillTint="33"/>
      </w:tcPr>
    </w:tblStylePr>
  </w:style>
  <w:style w:type="table" w:styleId="GridTable2-Accent4">
    <w:name w:val="Grid Table 2 Accent 4"/>
    <w:basedOn w:val="TableNormal"/>
    <w:uiPriority w:val="47"/>
    <w:rsid w:val="000D47F8"/>
    <w:pPr>
      <w:spacing w:after="0" w:line="240" w:lineRule="auto"/>
    </w:pPr>
    <w:tblPr>
      <w:tblStyleRowBandSize w:val="1"/>
      <w:tblStyleColBandSize w:val="1"/>
      <w:tblBorders>
        <w:top w:val="single" w:sz="2" w:space="0" w:color="E89C8E" w:themeColor="accent4" w:themeTint="99"/>
        <w:bottom w:val="single" w:sz="2" w:space="0" w:color="E89C8E" w:themeColor="accent4" w:themeTint="99"/>
        <w:insideH w:val="single" w:sz="2" w:space="0" w:color="E89C8E" w:themeColor="accent4" w:themeTint="99"/>
        <w:insideV w:val="single" w:sz="2" w:space="0" w:color="E89C8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89C8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89C8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DD9" w:themeFill="accent4" w:themeFillTint="33"/>
      </w:tcPr>
    </w:tblStylePr>
    <w:tblStylePr w:type="band1Horz">
      <w:tblPr/>
      <w:tcPr>
        <w:shd w:val="clear" w:color="auto" w:fill="F7DDD9" w:themeFill="accent4" w:themeFillTint="33"/>
      </w:tcPr>
    </w:tblStylePr>
  </w:style>
  <w:style w:type="table" w:styleId="GridTable2-Accent3">
    <w:name w:val="Grid Table 2 Accent 3"/>
    <w:basedOn w:val="TableNormal"/>
    <w:uiPriority w:val="47"/>
    <w:rsid w:val="000D47F8"/>
    <w:pPr>
      <w:spacing w:after="0" w:line="240" w:lineRule="auto"/>
    </w:pPr>
    <w:tblPr>
      <w:tblStyleRowBandSize w:val="1"/>
      <w:tblStyleColBandSize w:val="1"/>
      <w:tblBorders>
        <w:top w:val="single" w:sz="2" w:space="0" w:color="E17587" w:themeColor="accent3" w:themeTint="99"/>
        <w:bottom w:val="single" w:sz="2" w:space="0" w:color="E17587" w:themeColor="accent3" w:themeTint="99"/>
        <w:insideH w:val="single" w:sz="2" w:space="0" w:color="E17587" w:themeColor="accent3" w:themeTint="99"/>
        <w:insideV w:val="single" w:sz="2" w:space="0" w:color="E1758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1758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1758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1D6" w:themeFill="accent3" w:themeFillTint="33"/>
      </w:tcPr>
    </w:tblStylePr>
    <w:tblStylePr w:type="band1Horz">
      <w:tblPr/>
      <w:tcPr>
        <w:shd w:val="clear" w:color="auto" w:fill="F5D1D6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1D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294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294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294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2942" w:themeFill="accent3"/>
      </w:tcPr>
    </w:tblStylePr>
    <w:tblStylePr w:type="band1Vert">
      <w:tblPr/>
      <w:tcPr>
        <w:shd w:val="clear" w:color="auto" w:fill="EBA3AF" w:themeFill="accent3" w:themeFillTint="66"/>
      </w:tcPr>
    </w:tblStylePr>
    <w:tblStylePr w:type="band1Horz">
      <w:tblPr/>
      <w:tcPr>
        <w:shd w:val="clear" w:color="auto" w:fill="EBA3AF" w:themeFill="accent3" w:themeFillTint="66"/>
      </w:tcPr>
    </w:tblStylePr>
  </w:style>
  <w:style w:type="table" w:styleId="GridTable5Dark-Accent1">
    <w:name w:val="Grid Table 5 Dark Accent 1"/>
    <w:basedOn w:val="TableNormal"/>
    <w:uiPriority w:val="50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5E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77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77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377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3777A" w:themeFill="accent1"/>
      </w:tcPr>
    </w:tblStylePr>
    <w:tblStylePr w:type="band1Vert">
      <w:tblPr/>
      <w:tcPr>
        <w:shd w:val="clear" w:color="auto" w:fill="B6CBCD" w:themeFill="accent1" w:themeFillTint="66"/>
      </w:tcPr>
    </w:tblStylePr>
    <w:tblStylePr w:type="band1Horz">
      <w:tblPr/>
      <w:tcPr>
        <w:shd w:val="clear" w:color="auto" w:fill="B6CBCD" w:themeFill="accent1" w:themeFillTint="66"/>
      </w:tcPr>
    </w:tblStylePr>
  </w:style>
  <w:style w:type="table" w:styleId="GridTable5Dark">
    <w:name w:val="Grid Table 5 Dark"/>
    <w:basedOn w:val="TableNormal"/>
    <w:uiPriority w:val="50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7ColourfulAccent3">
    <w:name w:val="Grid Table 7 Colorful Accent 3"/>
    <w:basedOn w:val="TableNormal"/>
    <w:uiPriority w:val="52"/>
    <w:rsid w:val="000D47F8"/>
    <w:pPr>
      <w:spacing w:after="0" w:line="240" w:lineRule="auto"/>
    </w:pPr>
    <w:rPr>
      <w:color w:val="8F1E31" w:themeColor="accent3" w:themeShade="BF"/>
    </w:rPr>
    <w:tblPr>
      <w:tblStyleRowBandSize w:val="1"/>
      <w:tblStyleColBandSize w:val="1"/>
      <w:tblBorders>
        <w:top w:val="single" w:sz="4" w:space="0" w:color="E17587" w:themeColor="accent3" w:themeTint="99"/>
        <w:left w:val="single" w:sz="4" w:space="0" w:color="E17587" w:themeColor="accent3" w:themeTint="99"/>
        <w:bottom w:val="single" w:sz="4" w:space="0" w:color="E17587" w:themeColor="accent3" w:themeTint="99"/>
        <w:right w:val="single" w:sz="4" w:space="0" w:color="E17587" w:themeColor="accent3" w:themeTint="99"/>
        <w:insideH w:val="single" w:sz="4" w:space="0" w:color="E17587" w:themeColor="accent3" w:themeTint="99"/>
        <w:insideV w:val="single" w:sz="4" w:space="0" w:color="E1758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1D6" w:themeFill="accent3" w:themeFillTint="33"/>
      </w:tcPr>
    </w:tblStylePr>
    <w:tblStylePr w:type="band1Horz">
      <w:tblPr/>
      <w:tcPr>
        <w:shd w:val="clear" w:color="auto" w:fill="F5D1D6" w:themeFill="accent3" w:themeFillTint="33"/>
      </w:tcPr>
    </w:tblStylePr>
    <w:tblStylePr w:type="neCell">
      <w:tblPr/>
      <w:tcPr>
        <w:tcBorders>
          <w:bottom w:val="single" w:sz="4" w:space="0" w:color="E17587" w:themeColor="accent3" w:themeTint="99"/>
        </w:tcBorders>
      </w:tcPr>
    </w:tblStylePr>
    <w:tblStylePr w:type="nwCell">
      <w:tblPr/>
      <w:tcPr>
        <w:tcBorders>
          <w:bottom w:val="single" w:sz="4" w:space="0" w:color="E17587" w:themeColor="accent3" w:themeTint="99"/>
        </w:tcBorders>
      </w:tcPr>
    </w:tblStylePr>
    <w:tblStylePr w:type="seCell">
      <w:tblPr/>
      <w:tcPr>
        <w:tcBorders>
          <w:top w:val="single" w:sz="4" w:space="0" w:color="E17587" w:themeColor="accent3" w:themeTint="99"/>
        </w:tcBorders>
      </w:tcPr>
    </w:tblStylePr>
    <w:tblStylePr w:type="swCell">
      <w:tblPr/>
      <w:tcPr>
        <w:tcBorders>
          <w:top w:val="single" w:sz="4" w:space="0" w:color="E17587" w:themeColor="accent3" w:themeTint="99"/>
        </w:tcBorders>
      </w:tcPr>
    </w:tblStylePr>
  </w:style>
  <w:style w:type="table" w:styleId="GridTable7ColourfulAccent2">
    <w:name w:val="Grid Table 7 Colorful Accent 2"/>
    <w:basedOn w:val="TableNormal"/>
    <w:uiPriority w:val="52"/>
    <w:rsid w:val="000D47F8"/>
    <w:pPr>
      <w:spacing w:after="0" w:line="240" w:lineRule="auto"/>
    </w:pPr>
    <w:rPr>
      <w:color w:val="3E1B28" w:themeColor="accent2" w:themeShade="BF"/>
    </w:rPr>
    <w:tblPr>
      <w:tblStyleRowBandSize w:val="1"/>
      <w:tblStyleColBandSize w:val="1"/>
      <w:tblBorders>
        <w:top w:val="single" w:sz="4" w:space="0" w:color="B85B7F" w:themeColor="accent2" w:themeTint="99"/>
        <w:left w:val="single" w:sz="4" w:space="0" w:color="B85B7F" w:themeColor="accent2" w:themeTint="99"/>
        <w:bottom w:val="single" w:sz="4" w:space="0" w:color="B85B7F" w:themeColor="accent2" w:themeTint="99"/>
        <w:right w:val="single" w:sz="4" w:space="0" w:color="B85B7F" w:themeColor="accent2" w:themeTint="99"/>
        <w:insideH w:val="single" w:sz="4" w:space="0" w:color="B85B7F" w:themeColor="accent2" w:themeTint="99"/>
        <w:insideV w:val="single" w:sz="4" w:space="0" w:color="B85B7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C8D4" w:themeFill="accent2" w:themeFillTint="33"/>
      </w:tcPr>
    </w:tblStylePr>
    <w:tblStylePr w:type="band1Horz">
      <w:tblPr/>
      <w:tcPr>
        <w:shd w:val="clear" w:color="auto" w:fill="E7C8D4" w:themeFill="accent2" w:themeFillTint="33"/>
      </w:tcPr>
    </w:tblStylePr>
    <w:tblStylePr w:type="neCell">
      <w:tblPr/>
      <w:tcPr>
        <w:tcBorders>
          <w:bottom w:val="single" w:sz="4" w:space="0" w:color="B85B7F" w:themeColor="accent2" w:themeTint="99"/>
        </w:tcBorders>
      </w:tcPr>
    </w:tblStylePr>
    <w:tblStylePr w:type="nwCell">
      <w:tblPr/>
      <w:tcPr>
        <w:tcBorders>
          <w:bottom w:val="single" w:sz="4" w:space="0" w:color="B85B7F" w:themeColor="accent2" w:themeTint="99"/>
        </w:tcBorders>
      </w:tcPr>
    </w:tblStylePr>
    <w:tblStylePr w:type="seCell">
      <w:tblPr/>
      <w:tcPr>
        <w:tcBorders>
          <w:top w:val="single" w:sz="4" w:space="0" w:color="B85B7F" w:themeColor="accent2" w:themeTint="99"/>
        </w:tcBorders>
      </w:tcPr>
    </w:tblStylePr>
    <w:tblStylePr w:type="swCell">
      <w:tblPr/>
      <w:tcPr>
        <w:tcBorders>
          <w:top w:val="single" w:sz="4" w:space="0" w:color="B85B7F" w:themeColor="accent2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0D47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8E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0916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09169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0916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09169" w:themeFill="accent5"/>
      </w:tcPr>
    </w:tblStylePr>
    <w:tblStylePr w:type="band1Vert">
      <w:tblPr/>
      <w:tcPr>
        <w:shd w:val="clear" w:color="auto" w:fill="DFD2C2" w:themeFill="accent5" w:themeFillTint="66"/>
      </w:tcPr>
    </w:tblStylePr>
    <w:tblStylePr w:type="band1Horz">
      <w:tblPr/>
      <w:tcPr>
        <w:shd w:val="clear" w:color="auto" w:fill="DFD2C2" w:themeFill="accent5" w:themeFillTint="66"/>
      </w:tcPr>
    </w:tblStylePr>
  </w:style>
  <w:style w:type="paragraph" w:styleId="ListParagraph">
    <w:name w:val="List Paragraph"/>
    <w:basedOn w:val="Normal"/>
    <w:uiPriority w:val="34"/>
    <w:unhideWhenUsed/>
    <w:qFormat/>
    <w:rsid w:val="00C7183A"/>
    <w:pPr>
      <w:ind w:left="720"/>
      <w:contextualSpacing/>
    </w:pPr>
  </w:style>
  <w:style w:type="table" w:styleId="ListTable7ColourfulAccent6">
    <w:name w:val="List Table 7 Colorful Accent 6"/>
    <w:basedOn w:val="TableNormal"/>
    <w:uiPriority w:val="52"/>
    <w:rsid w:val="001D7F35"/>
    <w:pPr>
      <w:spacing w:after="0" w:line="240" w:lineRule="auto"/>
    </w:pPr>
    <w:rPr>
      <w:color w:val="E1B42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CD07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CD07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CD07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CD07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BF5E3" w:themeFill="accent6" w:themeFillTint="33"/>
      </w:tcPr>
    </w:tblStylePr>
    <w:tblStylePr w:type="band1Horz">
      <w:tblPr/>
      <w:tcPr>
        <w:shd w:val="clear" w:color="auto" w:fill="FBF5E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1D7F3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CD078" w:themeColor="accent6"/>
        <w:left w:val="single" w:sz="24" w:space="0" w:color="ECD078" w:themeColor="accent6"/>
        <w:bottom w:val="single" w:sz="24" w:space="0" w:color="ECD078" w:themeColor="accent6"/>
        <w:right w:val="single" w:sz="24" w:space="0" w:color="ECD078" w:themeColor="accent6"/>
      </w:tblBorders>
    </w:tblPr>
    <w:tcPr>
      <w:shd w:val="clear" w:color="auto" w:fill="ECD07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6B484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urful">
    <w:name w:val="Grid Table 7 Colorful"/>
    <w:basedOn w:val="TableNormal"/>
    <w:uiPriority w:val="52"/>
    <w:rsid w:val="00F7164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urful">
    <w:name w:val="Grid Table 6 Colorful"/>
    <w:basedOn w:val="TableNormal"/>
    <w:uiPriority w:val="51"/>
    <w:rsid w:val="00F7164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F7164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ndarkhire/Library/Containers/com.microsoft.Word/Data/Library/Application%20Support/Microsoft/Office/16.0/DTS/en-GB%7b5D738D10-15F3-334A-8D49-EC82F71D7A83%7d/%7bC6767066-B807-8844-92D7-F9D866149D6C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265</TotalTime>
  <Pages>7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 Khire</dc:creator>
  <cp:keywords/>
  <dc:description/>
  <cp:lastModifiedBy>Mandar Khire</cp:lastModifiedBy>
  <cp:revision>5</cp:revision>
  <dcterms:created xsi:type="dcterms:W3CDTF">2023-01-02T07:18:00Z</dcterms:created>
  <dcterms:modified xsi:type="dcterms:W3CDTF">2023-01-03T16:19:00Z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